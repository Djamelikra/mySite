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F87A50" w14:textId="44B26B1F" w:rsidR="00F53A04" w:rsidRPr="00CF203D" w:rsidRDefault="00CF203D" w:rsidP="00F53A04">
      <w:pPr>
        <w:rPr>
          <w:sz w:val="12"/>
          <w:szCs w:val="12"/>
        </w:rPr>
      </w:pPr>
      <w:r w:rsidRPr="00CF203D">
        <w:rPr>
          <w:rFonts w:asciiTheme="majorBidi" w:eastAsiaTheme="majorEastAsia" w:hAnsiTheme="majorBidi" w:cstheme="majorBidi"/>
          <w:b/>
          <w:bCs/>
          <w:spacing w:val="-10"/>
          <w:kern w:val="28"/>
          <w:sz w:val="36"/>
          <w:szCs w:val="40"/>
        </w:rPr>
        <w:t>Créer</w:t>
      </w:r>
      <w:r w:rsidR="00F53A04" w:rsidRPr="00CF203D">
        <w:rPr>
          <w:rFonts w:asciiTheme="majorBidi" w:eastAsiaTheme="majorEastAsia" w:hAnsiTheme="majorBidi" w:cstheme="majorBidi"/>
          <w:b/>
          <w:bCs/>
          <w:spacing w:val="-10"/>
          <w:kern w:val="28"/>
          <w:sz w:val="36"/>
          <w:szCs w:val="40"/>
        </w:rPr>
        <w:t xml:space="preserve"> un repository avec GIT et GITHUB</w:t>
      </w:r>
      <w:r w:rsidRPr="00CF203D">
        <w:rPr>
          <w:rFonts w:asciiTheme="majorBidi" w:eastAsiaTheme="majorEastAsia" w:hAnsiTheme="majorBidi" w:cstheme="majorBidi"/>
          <w:b/>
          <w:bCs/>
          <w:spacing w:val="-10"/>
          <w:kern w:val="28"/>
          <w:sz w:val="36"/>
          <w:szCs w:val="40"/>
        </w:rPr>
        <w:t xml:space="preserve"> sous Windows</w:t>
      </w:r>
    </w:p>
    <w:p w14:paraId="640AFDA7" w14:textId="4EF05BC3" w:rsidR="00EB7B3F" w:rsidRPr="00EB7B3F" w:rsidRDefault="00EB7B3F" w:rsidP="00EB7B3F"/>
    <w:p w14:paraId="4D830F03" w14:textId="6AD6582B" w:rsidR="00E07C42" w:rsidRDefault="00B338FD">
      <w:pPr>
        <w:pStyle w:val="TM1"/>
        <w:tabs>
          <w:tab w:val="right" w:leader="hyphen" w:pos="9062"/>
        </w:tabs>
        <w:rPr>
          <w:rFonts w:eastAsiaTheme="minorEastAsia" w:cstheme="minorBidi"/>
          <w:b w:val="0"/>
          <w:bCs w:val="0"/>
          <w:caps w:val="0"/>
          <w:noProof/>
          <w:kern w:val="2"/>
          <w:sz w:val="24"/>
          <w:lang w:eastAsia="fr-FR"/>
          <w14:ligatures w14:val="standardContextual"/>
        </w:rPr>
      </w:pPr>
      <w:r>
        <w:fldChar w:fldCharType="begin"/>
      </w:r>
      <w:r>
        <w:instrText xml:space="preserve"> TOC \o "1-6" \h \z \u </w:instrText>
      </w:r>
      <w:r>
        <w:fldChar w:fldCharType="separate"/>
      </w:r>
      <w:hyperlink w:anchor="_Toc184229524" w:history="1">
        <w:r w:rsidR="00E07C42" w:rsidRPr="00474EEB">
          <w:rPr>
            <w:rStyle w:val="Lienhypertexte"/>
            <w:noProof/>
          </w:rPr>
          <w:t>1. Prérequis</w:t>
        </w:r>
        <w:r w:rsidR="00E07C42">
          <w:rPr>
            <w:noProof/>
            <w:webHidden/>
          </w:rPr>
          <w:tab/>
        </w:r>
        <w:r w:rsidR="00E07C42">
          <w:rPr>
            <w:noProof/>
            <w:webHidden/>
          </w:rPr>
          <w:fldChar w:fldCharType="begin"/>
        </w:r>
        <w:r w:rsidR="00E07C42">
          <w:rPr>
            <w:noProof/>
            <w:webHidden/>
          </w:rPr>
          <w:instrText xml:space="preserve"> PAGEREF _Toc184229524 \h </w:instrText>
        </w:r>
        <w:r w:rsidR="00E07C42">
          <w:rPr>
            <w:noProof/>
            <w:webHidden/>
          </w:rPr>
        </w:r>
        <w:r w:rsidR="00E07C42">
          <w:rPr>
            <w:noProof/>
            <w:webHidden/>
          </w:rPr>
          <w:fldChar w:fldCharType="separate"/>
        </w:r>
        <w:r w:rsidR="00887854">
          <w:rPr>
            <w:noProof/>
            <w:webHidden/>
          </w:rPr>
          <w:t>1</w:t>
        </w:r>
        <w:r w:rsidR="00E07C42">
          <w:rPr>
            <w:noProof/>
            <w:webHidden/>
          </w:rPr>
          <w:fldChar w:fldCharType="end"/>
        </w:r>
      </w:hyperlink>
    </w:p>
    <w:p w14:paraId="37E3BBBC" w14:textId="641D796F" w:rsidR="00E07C42" w:rsidRDefault="00E07C42">
      <w:pPr>
        <w:pStyle w:val="TM1"/>
        <w:tabs>
          <w:tab w:val="right" w:leader="hyphen" w:pos="9062"/>
        </w:tabs>
        <w:rPr>
          <w:rFonts w:eastAsiaTheme="minorEastAsia" w:cstheme="minorBidi"/>
          <w:b w:val="0"/>
          <w:bCs w:val="0"/>
          <w:caps w:val="0"/>
          <w:noProof/>
          <w:kern w:val="2"/>
          <w:sz w:val="24"/>
          <w:lang w:eastAsia="fr-FR"/>
          <w14:ligatures w14:val="standardContextual"/>
        </w:rPr>
      </w:pPr>
      <w:hyperlink w:anchor="_Toc184229525" w:history="1">
        <w:r w:rsidRPr="00474EEB">
          <w:rPr>
            <w:rStyle w:val="Lienhypertexte"/>
            <w:noProof/>
          </w:rPr>
          <w:t>2. Créer un repository en 8 étapes</w:t>
        </w:r>
        <w:r>
          <w:rPr>
            <w:noProof/>
            <w:webHidden/>
          </w:rPr>
          <w:tab/>
        </w:r>
        <w:r>
          <w:rPr>
            <w:noProof/>
            <w:webHidden/>
          </w:rPr>
          <w:fldChar w:fldCharType="begin"/>
        </w:r>
        <w:r>
          <w:rPr>
            <w:noProof/>
            <w:webHidden/>
          </w:rPr>
          <w:instrText xml:space="preserve"> PAGEREF _Toc184229525 \h </w:instrText>
        </w:r>
        <w:r>
          <w:rPr>
            <w:noProof/>
            <w:webHidden/>
          </w:rPr>
        </w:r>
        <w:r>
          <w:rPr>
            <w:noProof/>
            <w:webHidden/>
          </w:rPr>
          <w:fldChar w:fldCharType="separate"/>
        </w:r>
        <w:r w:rsidR="00887854">
          <w:rPr>
            <w:noProof/>
            <w:webHidden/>
          </w:rPr>
          <w:t>2</w:t>
        </w:r>
        <w:r>
          <w:rPr>
            <w:noProof/>
            <w:webHidden/>
          </w:rPr>
          <w:fldChar w:fldCharType="end"/>
        </w:r>
      </w:hyperlink>
    </w:p>
    <w:p w14:paraId="36A5E660" w14:textId="7ED46E70" w:rsidR="00E07C42" w:rsidRDefault="00E07C42">
      <w:pPr>
        <w:pStyle w:val="TM2"/>
        <w:tabs>
          <w:tab w:val="right" w:leader="hyphen" w:pos="9062"/>
        </w:tabs>
        <w:rPr>
          <w:rFonts w:eastAsiaTheme="minorEastAsia" w:cstheme="minorBidi"/>
          <w:smallCaps w:val="0"/>
          <w:noProof/>
          <w:kern w:val="2"/>
          <w:sz w:val="24"/>
          <w:lang w:eastAsia="fr-FR"/>
          <w14:ligatures w14:val="standardContextual"/>
        </w:rPr>
      </w:pPr>
      <w:hyperlink w:anchor="_Toc184229526" w:history="1">
        <w:r w:rsidRPr="00474EEB">
          <w:rPr>
            <w:rStyle w:val="Lienhypertexte"/>
            <w:noProof/>
          </w:rPr>
          <w:t>2.1. Etape 1→ Créer un nouveau repository sur GitHub</w:t>
        </w:r>
        <w:r>
          <w:rPr>
            <w:noProof/>
            <w:webHidden/>
          </w:rPr>
          <w:tab/>
        </w:r>
        <w:r>
          <w:rPr>
            <w:noProof/>
            <w:webHidden/>
          </w:rPr>
          <w:fldChar w:fldCharType="begin"/>
        </w:r>
        <w:r>
          <w:rPr>
            <w:noProof/>
            <w:webHidden/>
          </w:rPr>
          <w:instrText xml:space="preserve"> PAGEREF _Toc184229526 \h </w:instrText>
        </w:r>
        <w:r>
          <w:rPr>
            <w:noProof/>
            <w:webHidden/>
          </w:rPr>
        </w:r>
        <w:r>
          <w:rPr>
            <w:noProof/>
            <w:webHidden/>
          </w:rPr>
          <w:fldChar w:fldCharType="separate"/>
        </w:r>
        <w:r w:rsidR="00887854">
          <w:rPr>
            <w:noProof/>
            <w:webHidden/>
          </w:rPr>
          <w:t>2</w:t>
        </w:r>
        <w:r>
          <w:rPr>
            <w:noProof/>
            <w:webHidden/>
          </w:rPr>
          <w:fldChar w:fldCharType="end"/>
        </w:r>
      </w:hyperlink>
    </w:p>
    <w:p w14:paraId="1583CADE" w14:textId="5A3E5EC4" w:rsidR="00E07C42" w:rsidRDefault="00E07C42">
      <w:pPr>
        <w:pStyle w:val="TM3"/>
        <w:tabs>
          <w:tab w:val="right" w:leader="hyphen" w:pos="9062"/>
        </w:tabs>
        <w:rPr>
          <w:rFonts w:eastAsiaTheme="minorEastAsia" w:cstheme="minorBidi"/>
          <w:i w:val="0"/>
          <w:iCs w:val="0"/>
          <w:noProof/>
          <w:kern w:val="2"/>
          <w:sz w:val="24"/>
          <w:lang w:eastAsia="fr-FR"/>
          <w14:ligatures w14:val="standardContextual"/>
        </w:rPr>
      </w:pPr>
      <w:hyperlink w:anchor="_Toc184229527" w:history="1">
        <w:r w:rsidRPr="00474EEB">
          <w:rPr>
            <w:rStyle w:val="Lienhypertexte"/>
            <w:noProof/>
          </w:rPr>
          <w:t>2.1.1. Le fichier README</w:t>
        </w:r>
        <w:r>
          <w:rPr>
            <w:noProof/>
            <w:webHidden/>
          </w:rPr>
          <w:tab/>
        </w:r>
        <w:r>
          <w:rPr>
            <w:noProof/>
            <w:webHidden/>
          </w:rPr>
          <w:fldChar w:fldCharType="begin"/>
        </w:r>
        <w:r>
          <w:rPr>
            <w:noProof/>
            <w:webHidden/>
          </w:rPr>
          <w:instrText xml:space="preserve"> PAGEREF _Toc184229527 \h </w:instrText>
        </w:r>
        <w:r>
          <w:rPr>
            <w:noProof/>
            <w:webHidden/>
          </w:rPr>
        </w:r>
        <w:r>
          <w:rPr>
            <w:noProof/>
            <w:webHidden/>
          </w:rPr>
          <w:fldChar w:fldCharType="separate"/>
        </w:r>
        <w:r w:rsidR="00887854">
          <w:rPr>
            <w:noProof/>
            <w:webHidden/>
          </w:rPr>
          <w:t>4</w:t>
        </w:r>
        <w:r>
          <w:rPr>
            <w:noProof/>
            <w:webHidden/>
          </w:rPr>
          <w:fldChar w:fldCharType="end"/>
        </w:r>
      </w:hyperlink>
    </w:p>
    <w:p w14:paraId="7C0A5FE4" w14:textId="499A33BE" w:rsidR="00E07C42" w:rsidRDefault="00E07C42">
      <w:pPr>
        <w:pStyle w:val="TM3"/>
        <w:tabs>
          <w:tab w:val="right" w:leader="hyphen" w:pos="9062"/>
        </w:tabs>
        <w:rPr>
          <w:rFonts w:eastAsiaTheme="minorEastAsia" w:cstheme="minorBidi"/>
          <w:i w:val="0"/>
          <w:iCs w:val="0"/>
          <w:noProof/>
          <w:kern w:val="2"/>
          <w:sz w:val="24"/>
          <w:lang w:eastAsia="fr-FR"/>
          <w14:ligatures w14:val="standardContextual"/>
        </w:rPr>
      </w:pPr>
      <w:hyperlink w:anchor="_Toc184229528" w:history="1">
        <w:r w:rsidRPr="00474EEB">
          <w:rPr>
            <w:rStyle w:val="Lienhypertexte"/>
            <w:noProof/>
          </w:rPr>
          <w:t>2.1.2. Le fichier .gitignore</w:t>
        </w:r>
        <w:r>
          <w:rPr>
            <w:noProof/>
            <w:webHidden/>
          </w:rPr>
          <w:tab/>
        </w:r>
        <w:r>
          <w:rPr>
            <w:noProof/>
            <w:webHidden/>
          </w:rPr>
          <w:fldChar w:fldCharType="begin"/>
        </w:r>
        <w:r>
          <w:rPr>
            <w:noProof/>
            <w:webHidden/>
          </w:rPr>
          <w:instrText xml:space="preserve"> PAGEREF _Toc184229528 \h </w:instrText>
        </w:r>
        <w:r>
          <w:rPr>
            <w:noProof/>
            <w:webHidden/>
          </w:rPr>
        </w:r>
        <w:r>
          <w:rPr>
            <w:noProof/>
            <w:webHidden/>
          </w:rPr>
          <w:fldChar w:fldCharType="separate"/>
        </w:r>
        <w:r w:rsidR="00887854">
          <w:rPr>
            <w:noProof/>
            <w:webHidden/>
          </w:rPr>
          <w:t>4</w:t>
        </w:r>
        <w:r>
          <w:rPr>
            <w:noProof/>
            <w:webHidden/>
          </w:rPr>
          <w:fldChar w:fldCharType="end"/>
        </w:r>
      </w:hyperlink>
    </w:p>
    <w:p w14:paraId="350DA557" w14:textId="4818FBD9" w:rsidR="00E07C42" w:rsidRDefault="00E07C42">
      <w:pPr>
        <w:pStyle w:val="TM2"/>
        <w:tabs>
          <w:tab w:val="right" w:leader="hyphen" w:pos="9062"/>
        </w:tabs>
        <w:rPr>
          <w:rFonts w:eastAsiaTheme="minorEastAsia" w:cstheme="minorBidi"/>
          <w:smallCaps w:val="0"/>
          <w:noProof/>
          <w:kern w:val="2"/>
          <w:sz w:val="24"/>
          <w:lang w:eastAsia="fr-FR"/>
          <w14:ligatures w14:val="standardContextual"/>
        </w:rPr>
      </w:pPr>
      <w:hyperlink w:anchor="_Toc184229529" w:history="1">
        <w:r w:rsidRPr="00474EEB">
          <w:rPr>
            <w:rStyle w:val="Lienhypertexte"/>
            <w:noProof/>
          </w:rPr>
          <w:t>2.2. Etape 2→ Créer un nouveau dossier vide en local et l’initialiser</w:t>
        </w:r>
        <w:r>
          <w:rPr>
            <w:noProof/>
            <w:webHidden/>
          </w:rPr>
          <w:tab/>
        </w:r>
        <w:r>
          <w:rPr>
            <w:noProof/>
            <w:webHidden/>
          </w:rPr>
          <w:fldChar w:fldCharType="begin"/>
        </w:r>
        <w:r>
          <w:rPr>
            <w:noProof/>
            <w:webHidden/>
          </w:rPr>
          <w:instrText xml:space="preserve"> PAGEREF _Toc184229529 \h </w:instrText>
        </w:r>
        <w:r>
          <w:rPr>
            <w:noProof/>
            <w:webHidden/>
          </w:rPr>
        </w:r>
        <w:r>
          <w:rPr>
            <w:noProof/>
            <w:webHidden/>
          </w:rPr>
          <w:fldChar w:fldCharType="separate"/>
        </w:r>
        <w:r w:rsidR="00887854">
          <w:rPr>
            <w:noProof/>
            <w:webHidden/>
          </w:rPr>
          <w:t>5</w:t>
        </w:r>
        <w:r>
          <w:rPr>
            <w:noProof/>
            <w:webHidden/>
          </w:rPr>
          <w:fldChar w:fldCharType="end"/>
        </w:r>
      </w:hyperlink>
    </w:p>
    <w:p w14:paraId="678CC9A7" w14:textId="0884B108" w:rsidR="00E07C42" w:rsidRDefault="00E07C42">
      <w:pPr>
        <w:pStyle w:val="TM3"/>
        <w:tabs>
          <w:tab w:val="right" w:leader="hyphen" w:pos="9062"/>
        </w:tabs>
        <w:rPr>
          <w:rFonts w:eastAsiaTheme="minorEastAsia" w:cstheme="minorBidi"/>
          <w:i w:val="0"/>
          <w:iCs w:val="0"/>
          <w:noProof/>
          <w:kern w:val="2"/>
          <w:sz w:val="24"/>
          <w:lang w:eastAsia="fr-FR"/>
          <w14:ligatures w14:val="standardContextual"/>
        </w:rPr>
      </w:pPr>
      <w:hyperlink w:anchor="_Toc184229530" w:history="1">
        <w:r w:rsidRPr="00474EEB">
          <w:rPr>
            <w:rStyle w:val="Lienhypertexte"/>
            <w:noProof/>
          </w:rPr>
          <w:t>2.2.1. Syntaxe de la commande git init</w:t>
        </w:r>
        <w:r>
          <w:rPr>
            <w:noProof/>
            <w:webHidden/>
          </w:rPr>
          <w:tab/>
        </w:r>
        <w:r>
          <w:rPr>
            <w:noProof/>
            <w:webHidden/>
          </w:rPr>
          <w:fldChar w:fldCharType="begin"/>
        </w:r>
        <w:r>
          <w:rPr>
            <w:noProof/>
            <w:webHidden/>
          </w:rPr>
          <w:instrText xml:space="preserve"> PAGEREF _Toc184229530 \h </w:instrText>
        </w:r>
        <w:r>
          <w:rPr>
            <w:noProof/>
            <w:webHidden/>
          </w:rPr>
        </w:r>
        <w:r>
          <w:rPr>
            <w:noProof/>
            <w:webHidden/>
          </w:rPr>
          <w:fldChar w:fldCharType="separate"/>
        </w:r>
        <w:r w:rsidR="00887854">
          <w:rPr>
            <w:noProof/>
            <w:webHidden/>
          </w:rPr>
          <w:t>6</w:t>
        </w:r>
        <w:r>
          <w:rPr>
            <w:noProof/>
            <w:webHidden/>
          </w:rPr>
          <w:fldChar w:fldCharType="end"/>
        </w:r>
      </w:hyperlink>
    </w:p>
    <w:p w14:paraId="1F20FDB6" w14:textId="3478BBAA" w:rsidR="00E07C42" w:rsidRDefault="00E07C42">
      <w:pPr>
        <w:pStyle w:val="TM2"/>
        <w:tabs>
          <w:tab w:val="right" w:leader="hyphen" w:pos="9062"/>
        </w:tabs>
        <w:rPr>
          <w:rFonts w:eastAsiaTheme="minorEastAsia" w:cstheme="minorBidi"/>
          <w:smallCaps w:val="0"/>
          <w:noProof/>
          <w:kern w:val="2"/>
          <w:sz w:val="24"/>
          <w:lang w:eastAsia="fr-FR"/>
          <w14:ligatures w14:val="standardContextual"/>
        </w:rPr>
      </w:pPr>
      <w:hyperlink w:anchor="_Toc184229531" w:history="1">
        <w:r w:rsidRPr="00474EEB">
          <w:rPr>
            <w:rStyle w:val="Lienhypertexte"/>
            <w:noProof/>
          </w:rPr>
          <w:t>2.3. Etape 3→ Générer des fichiers dans le dépôt local</w:t>
        </w:r>
        <w:r>
          <w:rPr>
            <w:noProof/>
            <w:webHidden/>
          </w:rPr>
          <w:tab/>
        </w:r>
        <w:r>
          <w:rPr>
            <w:noProof/>
            <w:webHidden/>
          </w:rPr>
          <w:fldChar w:fldCharType="begin"/>
        </w:r>
        <w:r>
          <w:rPr>
            <w:noProof/>
            <w:webHidden/>
          </w:rPr>
          <w:instrText xml:space="preserve"> PAGEREF _Toc184229531 \h </w:instrText>
        </w:r>
        <w:r>
          <w:rPr>
            <w:noProof/>
            <w:webHidden/>
          </w:rPr>
        </w:r>
        <w:r>
          <w:rPr>
            <w:noProof/>
            <w:webHidden/>
          </w:rPr>
          <w:fldChar w:fldCharType="separate"/>
        </w:r>
        <w:r w:rsidR="00887854">
          <w:rPr>
            <w:noProof/>
            <w:webHidden/>
          </w:rPr>
          <w:t>8</w:t>
        </w:r>
        <w:r>
          <w:rPr>
            <w:noProof/>
            <w:webHidden/>
          </w:rPr>
          <w:fldChar w:fldCharType="end"/>
        </w:r>
      </w:hyperlink>
    </w:p>
    <w:p w14:paraId="4FB1F420" w14:textId="01CB9E4D" w:rsidR="00E07C42" w:rsidRDefault="00E07C42">
      <w:pPr>
        <w:pStyle w:val="TM2"/>
        <w:tabs>
          <w:tab w:val="right" w:leader="hyphen" w:pos="9062"/>
        </w:tabs>
        <w:rPr>
          <w:rFonts w:eastAsiaTheme="minorEastAsia" w:cstheme="minorBidi"/>
          <w:smallCaps w:val="0"/>
          <w:noProof/>
          <w:kern w:val="2"/>
          <w:sz w:val="24"/>
          <w:lang w:eastAsia="fr-FR"/>
          <w14:ligatures w14:val="standardContextual"/>
        </w:rPr>
      </w:pPr>
      <w:hyperlink w:anchor="_Toc184229532" w:history="1">
        <w:r w:rsidRPr="00474EEB">
          <w:rPr>
            <w:rStyle w:val="Lienhypertexte"/>
            <w:noProof/>
          </w:rPr>
          <w:t>2.4. Etape 4 → Renommer la branche locale de master en main</w:t>
        </w:r>
        <w:r>
          <w:rPr>
            <w:noProof/>
            <w:webHidden/>
          </w:rPr>
          <w:tab/>
        </w:r>
        <w:r>
          <w:rPr>
            <w:noProof/>
            <w:webHidden/>
          </w:rPr>
          <w:fldChar w:fldCharType="begin"/>
        </w:r>
        <w:r>
          <w:rPr>
            <w:noProof/>
            <w:webHidden/>
          </w:rPr>
          <w:instrText xml:space="preserve"> PAGEREF _Toc184229532 \h </w:instrText>
        </w:r>
        <w:r>
          <w:rPr>
            <w:noProof/>
            <w:webHidden/>
          </w:rPr>
        </w:r>
        <w:r>
          <w:rPr>
            <w:noProof/>
            <w:webHidden/>
          </w:rPr>
          <w:fldChar w:fldCharType="separate"/>
        </w:r>
        <w:r w:rsidR="00887854">
          <w:rPr>
            <w:noProof/>
            <w:webHidden/>
          </w:rPr>
          <w:t>9</w:t>
        </w:r>
        <w:r>
          <w:rPr>
            <w:noProof/>
            <w:webHidden/>
          </w:rPr>
          <w:fldChar w:fldCharType="end"/>
        </w:r>
      </w:hyperlink>
    </w:p>
    <w:p w14:paraId="78EF54A0" w14:textId="2B84D8AF" w:rsidR="00E07C42" w:rsidRDefault="00E07C42">
      <w:pPr>
        <w:pStyle w:val="TM3"/>
        <w:tabs>
          <w:tab w:val="right" w:leader="hyphen" w:pos="9062"/>
        </w:tabs>
        <w:rPr>
          <w:rFonts w:eastAsiaTheme="minorEastAsia" w:cstheme="minorBidi"/>
          <w:i w:val="0"/>
          <w:iCs w:val="0"/>
          <w:noProof/>
          <w:kern w:val="2"/>
          <w:sz w:val="24"/>
          <w:lang w:eastAsia="fr-FR"/>
          <w14:ligatures w14:val="standardContextual"/>
        </w:rPr>
      </w:pPr>
      <w:hyperlink w:anchor="_Toc184229533" w:history="1">
        <w:r w:rsidRPr="00474EEB">
          <w:rPr>
            <w:rStyle w:val="Lienhypertexte"/>
            <w:noProof/>
          </w:rPr>
          <w:t>2.4.1. Syntaxe de la commande pour renommer la branche master en main</w:t>
        </w:r>
        <w:r>
          <w:rPr>
            <w:noProof/>
            <w:webHidden/>
          </w:rPr>
          <w:tab/>
        </w:r>
        <w:r>
          <w:rPr>
            <w:noProof/>
            <w:webHidden/>
          </w:rPr>
          <w:fldChar w:fldCharType="begin"/>
        </w:r>
        <w:r>
          <w:rPr>
            <w:noProof/>
            <w:webHidden/>
          </w:rPr>
          <w:instrText xml:space="preserve"> PAGEREF _Toc184229533 \h </w:instrText>
        </w:r>
        <w:r>
          <w:rPr>
            <w:noProof/>
            <w:webHidden/>
          </w:rPr>
        </w:r>
        <w:r>
          <w:rPr>
            <w:noProof/>
            <w:webHidden/>
          </w:rPr>
          <w:fldChar w:fldCharType="separate"/>
        </w:r>
        <w:r w:rsidR="00887854">
          <w:rPr>
            <w:noProof/>
            <w:webHidden/>
          </w:rPr>
          <w:t>9</w:t>
        </w:r>
        <w:r>
          <w:rPr>
            <w:noProof/>
            <w:webHidden/>
          </w:rPr>
          <w:fldChar w:fldCharType="end"/>
        </w:r>
      </w:hyperlink>
    </w:p>
    <w:p w14:paraId="108E78A3" w14:textId="2AD23F99" w:rsidR="00E07C42" w:rsidRDefault="00E07C42">
      <w:pPr>
        <w:pStyle w:val="TM2"/>
        <w:tabs>
          <w:tab w:val="right" w:leader="hyphen" w:pos="9062"/>
        </w:tabs>
        <w:rPr>
          <w:rFonts w:eastAsiaTheme="minorEastAsia" w:cstheme="minorBidi"/>
          <w:smallCaps w:val="0"/>
          <w:noProof/>
          <w:kern w:val="2"/>
          <w:sz w:val="24"/>
          <w:lang w:eastAsia="fr-FR"/>
          <w14:ligatures w14:val="standardContextual"/>
        </w:rPr>
      </w:pPr>
      <w:hyperlink w:anchor="_Toc184229534" w:history="1">
        <w:r w:rsidRPr="00474EEB">
          <w:rPr>
            <w:rStyle w:val="Lienhypertexte"/>
            <w:noProof/>
          </w:rPr>
          <w:t>2.5. Etape 5 → Indexer les fichiers</w:t>
        </w:r>
        <w:r>
          <w:rPr>
            <w:noProof/>
            <w:webHidden/>
          </w:rPr>
          <w:tab/>
        </w:r>
        <w:r>
          <w:rPr>
            <w:noProof/>
            <w:webHidden/>
          </w:rPr>
          <w:fldChar w:fldCharType="begin"/>
        </w:r>
        <w:r>
          <w:rPr>
            <w:noProof/>
            <w:webHidden/>
          </w:rPr>
          <w:instrText xml:space="preserve"> PAGEREF _Toc184229534 \h </w:instrText>
        </w:r>
        <w:r>
          <w:rPr>
            <w:noProof/>
            <w:webHidden/>
          </w:rPr>
        </w:r>
        <w:r>
          <w:rPr>
            <w:noProof/>
            <w:webHidden/>
          </w:rPr>
          <w:fldChar w:fldCharType="separate"/>
        </w:r>
        <w:r w:rsidR="00887854">
          <w:rPr>
            <w:noProof/>
            <w:webHidden/>
          </w:rPr>
          <w:t>10</w:t>
        </w:r>
        <w:r>
          <w:rPr>
            <w:noProof/>
            <w:webHidden/>
          </w:rPr>
          <w:fldChar w:fldCharType="end"/>
        </w:r>
      </w:hyperlink>
    </w:p>
    <w:p w14:paraId="44B6B817" w14:textId="1B37B135" w:rsidR="00E07C42" w:rsidRDefault="00E07C42">
      <w:pPr>
        <w:pStyle w:val="TM3"/>
        <w:tabs>
          <w:tab w:val="right" w:leader="hyphen" w:pos="9062"/>
        </w:tabs>
        <w:rPr>
          <w:rFonts w:eastAsiaTheme="minorEastAsia" w:cstheme="minorBidi"/>
          <w:i w:val="0"/>
          <w:iCs w:val="0"/>
          <w:noProof/>
          <w:kern w:val="2"/>
          <w:sz w:val="24"/>
          <w:lang w:eastAsia="fr-FR"/>
          <w14:ligatures w14:val="standardContextual"/>
        </w:rPr>
      </w:pPr>
      <w:hyperlink w:anchor="_Toc184229535" w:history="1">
        <w:r w:rsidRPr="00474EEB">
          <w:rPr>
            <w:rStyle w:val="Lienhypertexte"/>
            <w:noProof/>
          </w:rPr>
          <w:t>2.5.1. Syntaxe de la commande git add</w:t>
        </w:r>
        <w:r>
          <w:rPr>
            <w:noProof/>
            <w:webHidden/>
          </w:rPr>
          <w:tab/>
        </w:r>
        <w:r>
          <w:rPr>
            <w:noProof/>
            <w:webHidden/>
          </w:rPr>
          <w:fldChar w:fldCharType="begin"/>
        </w:r>
        <w:r>
          <w:rPr>
            <w:noProof/>
            <w:webHidden/>
          </w:rPr>
          <w:instrText xml:space="preserve"> PAGEREF _Toc184229535 \h </w:instrText>
        </w:r>
        <w:r>
          <w:rPr>
            <w:noProof/>
            <w:webHidden/>
          </w:rPr>
        </w:r>
        <w:r>
          <w:rPr>
            <w:noProof/>
            <w:webHidden/>
          </w:rPr>
          <w:fldChar w:fldCharType="separate"/>
        </w:r>
        <w:r w:rsidR="00887854">
          <w:rPr>
            <w:noProof/>
            <w:webHidden/>
          </w:rPr>
          <w:t>10</w:t>
        </w:r>
        <w:r>
          <w:rPr>
            <w:noProof/>
            <w:webHidden/>
          </w:rPr>
          <w:fldChar w:fldCharType="end"/>
        </w:r>
      </w:hyperlink>
    </w:p>
    <w:p w14:paraId="30C13102" w14:textId="0FF6C71F" w:rsidR="00E07C42" w:rsidRDefault="00E07C42">
      <w:pPr>
        <w:pStyle w:val="TM2"/>
        <w:tabs>
          <w:tab w:val="right" w:leader="hyphen" w:pos="9062"/>
        </w:tabs>
        <w:rPr>
          <w:rFonts w:eastAsiaTheme="minorEastAsia" w:cstheme="minorBidi"/>
          <w:smallCaps w:val="0"/>
          <w:noProof/>
          <w:kern w:val="2"/>
          <w:sz w:val="24"/>
          <w:lang w:eastAsia="fr-FR"/>
          <w14:ligatures w14:val="standardContextual"/>
        </w:rPr>
      </w:pPr>
      <w:hyperlink w:anchor="_Toc184229536" w:history="1">
        <w:r w:rsidRPr="00474EEB">
          <w:rPr>
            <w:rStyle w:val="Lienhypertexte"/>
            <w:noProof/>
          </w:rPr>
          <w:t>2.6. Etape 6 → Capturer un instantané des changements actuellement indexés</w:t>
        </w:r>
        <w:r>
          <w:rPr>
            <w:noProof/>
            <w:webHidden/>
          </w:rPr>
          <w:tab/>
        </w:r>
        <w:r>
          <w:rPr>
            <w:noProof/>
            <w:webHidden/>
          </w:rPr>
          <w:fldChar w:fldCharType="begin"/>
        </w:r>
        <w:r>
          <w:rPr>
            <w:noProof/>
            <w:webHidden/>
          </w:rPr>
          <w:instrText xml:space="preserve"> PAGEREF _Toc184229536 \h </w:instrText>
        </w:r>
        <w:r>
          <w:rPr>
            <w:noProof/>
            <w:webHidden/>
          </w:rPr>
        </w:r>
        <w:r>
          <w:rPr>
            <w:noProof/>
            <w:webHidden/>
          </w:rPr>
          <w:fldChar w:fldCharType="separate"/>
        </w:r>
        <w:r w:rsidR="00887854">
          <w:rPr>
            <w:noProof/>
            <w:webHidden/>
          </w:rPr>
          <w:t>12</w:t>
        </w:r>
        <w:r>
          <w:rPr>
            <w:noProof/>
            <w:webHidden/>
          </w:rPr>
          <w:fldChar w:fldCharType="end"/>
        </w:r>
      </w:hyperlink>
    </w:p>
    <w:p w14:paraId="7E81EDB8" w14:textId="390D7A7C" w:rsidR="00E07C42" w:rsidRDefault="00E07C42">
      <w:pPr>
        <w:pStyle w:val="TM3"/>
        <w:tabs>
          <w:tab w:val="right" w:leader="hyphen" w:pos="9062"/>
        </w:tabs>
        <w:rPr>
          <w:rFonts w:eastAsiaTheme="minorEastAsia" w:cstheme="minorBidi"/>
          <w:i w:val="0"/>
          <w:iCs w:val="0"/>
          <w:noProof/>
          <w:kern w:val="2"/>
          <w:sz w:val="24"/>
          <w:lang w:eastAsia="fr-FR"/>
          <w14:ligatures w14:val="standardContextual"/>
        </w:rPr>
      </w:pPr>
      <w:hyperlink w:anchor="_Toc184229537" w:history="1">
        <w:r w:rsidRPr="00474EEB">
          <w:rPr>
            <w:rStyle w:val="Lienhypertexte"/>
            <w:noProof/>
          </w:rPr>
          <w:t>2.6.1. Syntaxe de la commande git commit</w:t>
        </w:r>
        <w:r>
          <w:rPr>
            <w:noProof/>
            <w:webHidden/>
          </w:rPr>
          <w:tab/>
        </w:r>
        <w:r>
          <w:rPr>
            <w:noProof/>
            <w:webHidden/>
          </w:rPr>
          <w:fldChar w:fldCharType="begin"/>
        </w:r>
        <w:r>
          <w:rPr>
            <w:noProof/>
            <w:webHidden/>
          </w:rPr>
          <w:instrText xml:space="preserve"> PAGEREF _Toc184229537 \h </w:instrText>
        </w:r>
        <w:r>
          <w:rPr>
            <w:noProof/>
            <w:webHidden/>
          </w:rPr>
        </w:r>
        <w:r>
          <w:rPr>
            <w:noProof/>
            <w:webHidden/>
          </w:rPr>
          <w:fldChar w:fldCharType="separate"/>
        </w:r>
        <w:r w:rsidR="00887854">
          <w:rPr>
            <w:noProof/>
            <w:webHidden/>
          </w:rPr>
          <w:t>12</w:t>
        </w:r>
        <w:r>
          <w:rPr>
            <w:noProof/>
            <w:webHidden/>
          </w:rPr>
          <w:fldChar w:fldCharType="end"/>
        </w:r>
      </w:hyperlink>
    </w:p>
    <w:p w14:paraId="59899D6F" w14:textId="62DFA9CB" w:rsidR="00E07C42" w:rsidRDefault="00E07C42">
      <w:pPr>
        <w:pStyle w:val="TM2"/>
        <w:tabs>
          <w:tab w:val="right" w:leader="hyphen" w:pos="9062"/>
        </w:tabs>
        <w:rPr>
          <w:rFonts w:eastAsiaTheme="minorEastAsia" w:cstheme="minorBidi"/>
          <w:smallCaps w:val="0"/>
          <w:noProof/>
          <w:kern w:val="2"/>
          <w:sz w:val="24"/>
          <w:lang w:eastAsia="fr-FR"/>
          <w14:ligatures w14:val="standardContextual"/>
        </w:rPr>
      </w:pPr>
      <w:hyperlink w:anchor="_Toc184229538" w:history="1">
        <w:r w:rsidRPr="00474EEB">
          <w:rPr>
            <w:rStyle w:val="Lienhypertexte"/>
            <w:noProof/>
          </w:rPr>
          <w:t>2.7. Etape 7 → Créer le lien pour relier le dépôt local au dépôt distant situé sur GitHub</w:t>
        </w:r>
        <w:r>
          <w:rPr>
            <w:noProof/>
            <w:webHidden/>
          </w:rPr>
          <w:tab/>
        </w:r>
        <w:r>
          <w:rPr>
            <w:noProof/>
            <w:webHidden/>
          </w:rPr>
          <w:fldChar w:fldCharType="begin"/>
        </w:r>
        <w:r>
          <w:rPr>
            <w:noProof/>
            <w:webHidden/>
          </w:rPr>
          <w:instrText xml:space="preserve"> PAGEREF _Toc184229538 \h </w:instrText>
        </w:r>
        <w:r>
          <w:rPr>
            <w:noProof/>
            <w:webHidden/>
          </w:rPr>
        </w:r>
        <w:r>
          <w:rPr>
            <w:noProof/>
            <w:webHidden/>
          </w:rPr>
          <w:fldChar w:fldCharType="separate"/>
        </w:r>
        <w:r w:rsidR="00887854">
          <w:rPr>
            <w:noProof/>
            <w:webHidden/>
          </w:rPr>
          <w:t>12</w:t>
        </w:r>
        <w:r>
          <w:rPr>
            <w:noProof/>
            <w:webHidden/>
          </w:rPr>
          <w:fldChar w:fldCharType="end"/>
        </w:r>
      </w:hyperlink>
    </w:p>
    <w:p w14:paraId="0F699341" w14:textId="404BB937" w:rsidR="00E07C42" w:rsidRDefault="00E07C42">
      <w:pPr>
        <w:pStyle w:val="TM3"/>
        <w:tabs>
          <w:tab w:val="right" w:leader="hyphen" w:pos="9062"/>
        </w:tabs>
        <w:rPr>
          <w:rFonts w:eastAsiaTheme="minorEastAsia" w:cstheme="minorBidi"/>
          <w:i w:val="0"/>
          <w:iCs w:val="0"/>
          <w:noProof/>
          <w:kern w:val="2"/>
          <w:sz w:val="24"/>
          <w:lang w:eastAsia="fr-FR"/>
          <w14:ligatures w14:val="standardContextual"/>
        </w:rPr>
      </w:pPr>
      <w:hyperlink w:anchor="_Toc184229539" w:history="1">
        <w:r w:rsidRPr="00474EEB">
          <w:rPr>
            <w:rStyle w:val="Lienhypertexte"/>
            <w:noProof/>
          </w:rPr>
          <w:t>2.7.1. Syntaxe de la commande git remote add</w:t>
        </w:r>
        <w:r>
          <w:rPr>
            <w:noProof/>
            <w:webHidden/>
          </w:rPr>
          <w:tab/>
        </w:r>
        <w:r>
          <w:rPr>
            <w:noProof/>
            <w:webHidden/>
          </w:rPr>
          <w:fldChar w:fldCharType="begin"/>
        </w:r>
        <w:r>
          <w:rPr>
            <w:noProof/>
            <w:webHidden/>
          </w:rPr>
          <w:instrText xml:space="preserve"> PAGEREF _Toc184229539 \h </w:instrText>
        </w:r>
        <w:r>
          <w:rPr>
            <w:noProof/>
            <w:webHidden/>
          </w:rPr>
        </w:r>
        <w:r>
          <w:rPr>
            <w:noProof/>
            <w:webHidden/>
          </w:rPr>
          <w:fldChar w:fldCharType="separate"/>
        </w:r>
        <w:r w:rsidR="00887854">
          <w:rPr>
            <w:noProof/>
            <w:webHidden/>
          </w:rPr>
          <w:t>13</w:t>
        </w:r>
        <w:r>
          <w:rPr>
            <w:noProof/>
            <w:webHidden/>
          </w:rPr>
          <w:fldChar w:fldCharType="end"/>
        </w:r>
      </w:hyperlink>
    </w:p>
    <w:p w14:paraId="6042D59D" w14:textId="7AE78160" w:rsidR="00E07C42" w:rsidRDefault="00E07C42">
      <w:pPr>
        <w:pStyle w:val="TM2"/>
        <w:tabs>
          <w:tab w:val="right" w:leader="hyphen" w:pos="9062"/>
        </w:tabs>
        <w:rPr>
          <w:rFonts w:eastAsiaTheme="minorEastAsia" w:cstheme="minorBidi"/>
          <w:smallCaps w:val="0"/>
          <w:noProof/>
          <w:kern w:val="2"/>
          <w:sz w:val="24"/>
          <w:lang w:eastAsia="fr-FR"/>
          <w14:ligatures w14:val="standardContextual"/>
        </w:rPr>
      </w:pPr>
      <w:hyperlink w:anchor="_Toc184229540" w:history="1">
        <w:r w:rsidRPr="00474EEB">
          <w:rPr>
            <w:rStyle w:val="Lienhypertexte"/>
            <w:noProof/>
          </w:rPr>
          <w:t>2.8. Etape 8 → Envoyer le commit réalisé en local sur le dépôt distant situé sur GitHub</w:t>
        </w:r>
        <w:r>
          <w:rPr>
            <w:noProof/>
            <w:webHidden/>
          </w:rPr>
          <w:tab/>
        </w:r>
        <w:r>
          <w:rPr>
            <w:noProof/>
            <w:webHidden/>
          </w:rPr>
          <w:fldChar w:fldCharType="begin"/>
        </w:r>
        <w:r>
          <w:rPr>
            <w:noProof/>
            <w:webHidden/>
          </w:rPr>
          <w:instrText xml:space="preserve"> PAGEREF _Toc184229540 \h </w:instrText>
        </w:r>
        <w:r>
          <w:rPr>
            <w:noProof/>
            <w:webHidden/>
          </w:rPr>
        </w:r>
        <w:r>
          <w:rPr>
            <w:noProof/>
            <w:webHidden/>
          </w:rPr>
          <w:fldChar w:fldCharType="separate"/>
        </w:r>
        <w:r w:rsidR="00887854">
          <w:rPr>
            <w:noProof/>
            <w:webHidden/>
          </w:rPr>
          <w:t>13</w:t>
        </w:r>
        <w:r>
          <w:rPr>
            <w:noProof/>
            <w:webHidden/>
          </w:rPr>
          <w:fldChar w:fldCharType="end"/>
        </w:r>
      </w:hyperlink>
    </w:p>
    <w:p w14:paraId="7F09E04B" w14:textId="2C5760CB" w:rsidR="00E07C42" w:rsidRDefault="00E07C42">
      <w:pPr>
        <w:pStyle w:val="TM3"/>
        <w:tabs>
          <w:tab w:val="right" w:leader="hyphen" w:pos="9062"/>
        </w:tabs>
        <w:rPr>
          <w:rFonts w:eastAsiaTheme="minorEastAsia" w:cstheme="minorBidi"/>
          <w:i w:val="0"/>
          <w:iCs w:val="0"/>
          <w:noProof/>
          <w:kern w:val="2"/>
          <w:sz w:val="24"/>
          <w:lang w:eastAsia="fr-FR"/>
          <w14:ligatures w14:val="standardContextual"/>
        </w:rPr>
      </w:pPr>
      <w:hyperlink w:anchor="_Toc184229541" w:history="1">
        <w:r w:rsidRPr="00474EEB">
          <w:rPr>
            <w:rStyle w:val="Lienhypertexte"/>
            <w:noProof/>
          </w:rPr>
          <w:t>2.8.1. Syntaxe de la commande git push</w:t>
        </w:r>
        <w:r>
          <w:rPr>
            <w:noProof/>
            <w:webHidden/>
          </w:rPr>
          <w:tab/>
        </w:r>
        <w:r>
          <w:rPr>
            <w:noProof/>
            <w:webHidden/>
          </w:rPr>
          <w:fldChar w:fldCharType="begin"/>
        </w:r>
        <w:r>
          <w:rPr>
            <w:noProof/>
            <w:webHidden/>
          </w:rPr>
          <w:instrText xml:space="preserve"> PAGEREF _Toc184229541 \h </w:instrText>
        </w:r>
        <w:r>
          <w:rPr>
            <w:noProof/>
            <w:webHidden/>
          </w:rPr>
        </w:r>
        <w:r>
          <w:rPr>
            <w:noProof/>
            <w:webHidden/>
          </w:rPr>
          <w:fldChar w:fldCharType="separate"/>
        </w:r>
        <w:r w:rsidR="00887854">
          <w:rPr>
            <w:noProof/>
            <w:webHidden/>
          </w:rPr>
          <w:t>14</w:t>
        </w:r>
        <w:r>
          <w:rPr>
            <w:noProof/>
            <w:webHidden/>
          </w:rPr>
          <w:fldChar w:fldCharType="end"/>
        </w:r>
      </w:hyperlink>
    </w:p>
    <w:p w14:paraId="38EE8B8B" w14:textId="54694D25" w:rsidR="00E07C42" w:rsidRDefault="00E07C42">
      <w:pPr>
        <w:pStyle w:val="TM1"/>
        <w:tabs>
          <w:tab w:val="right" w:leader="hyphen" w:pos="9062"/>
        </w:tabs>
        <w:rPr>
          <w:rFonts w:eastAsiaTheme="minorEastAsia" w:cstheme="minorBidi"/>
          <w:b w:val="0"/>
          <w:bCs w:val="0"/>
          <w:caps w:val="0"/>
          <w:noProof/>
          <w:kern w:val="2"/>
          <w:sz w:val="24"/>
          <w:lang w:eastAsia="fr-FR"/>
          <w14:ligatures w14:val="standardContextual"/>
        </w:rPr>
      </w:pPr>
      <w:hyperlink w:anchor="_Toc184229542" w:history="1">
        <w:r w:rsidRPr="00474EEB">
          <w:rPr>
            <w:rStyle w:val="Lienhypertexte"/>
            <w:noProof/>
          </w:rPr>
          <w:t>3. Résumé schématique</w:t>
        </w:r>
        <w:r>
          <w:rPr>
            <w:noProof/>
            <w:webHidden/>
          </w:rPr>
          <w:tab/>
        </w:r>
        <w:r>
          <w:rPr>
            <w:noProof/>
            <w:webHidden/>
          </w:rPr>
          <w:fldChar w:fldCharType="begin"/>
        </w:r>
        <w:r>
          <w:rPr>
            <w:noProof/>
            <w:webHidden/>
          </w:rPr>
          <w:instrText xml:space="preserve"> PAGEREF _Toc184229542 \h </w:instrText>
        </w:r>
        <w:r>
          <w:rPr>
            <w:noProof/>
            <w:webHidden/>
          </w:rPr>
        </w:r>
        <w:r>
          <w:rPr>
            <w:noProof/>
            <w:webHidden/>
          </w:rPr>
          <w:fldChar w:fldCharType="separate"/>
        </w:r>
        <w:r w:rsidR="00887854">
          <w:rPr>
            <w:noProof/>
            <w:webHidden/>
          </w:rPr>
          <w:t>15</w:t>
        </w:r>
        <w:r>
          <w:rPr>
            <w:noProof/>
            <w:webHidden/>
          </w:rPr>
          <w:fldChar w:fldCharType="end"/>
        </w:r>
      </w:hyperlink>
    </w:p>
    <w:p w14:paraId="7C7B95A0" w14:textId="326C155C" w:rsidR="00070066" w:rsidRDefault="00B338FD" w:rsidP="006231DB">
      <w:r>
        <w:fldChar w:fldCharType="end"/>
      </w:r>
    </w:p>
    <w:p w14:paraId="0E49DE79" w14:textId="748C5834" w:rsidR="00EB7B3F" w:rsidRDefault="00F83F3F" w:rsidP="00F83F3F">
      <w:pPr>
        <w:pStyle w:val="Titre1"/>
      </w:pPr>
      <w:bookmarkStart w:id="0" w:name="_Toc184229524"/>
      <w:r>
        <w:t>P</w:t>
      </w:r>
      <w:r w:rsidRPr="00F83F3F">
        <w:t>rérequis</w:t>
      </w:r>
      <w:bookmarkEnd w:id="0"/>
    </w:p>
    <w:p w14:paraId="00156CB7" w14:textId="77777777" w:rsidR="00654EB1" w:rsidRDefault="003254D3" w:rsidP="003254D3">
      <w:pPr>
        <w:rPr>
          <w:sz w:val="24"/>
          <w:szCs w:val="24"/>
        </w:rPr>
      </w:pPr>
      <w:r w:rsidRPr="003254D3">
        <w:rPr>
          <w:sz w:val="24"/>
          <w:szCs w:val="24"/>
        </w:rPr>
        <w:t>Créer un repository avec Git et GitHub est une étape essentielle</w:t>
      </w:r>
      <w:r w:rsidR="00654EB1">
        <w:rPr>
          <w:sz w:val="24"/>
          <w:szCs w:val="24"/>
        </w:rPr>
        <w:t>, dans le processus de développement,</w:t>
      </w:r>
      <w:r w:rsidRPr="003254D3">
        <w:rPr>
          <w:sz w:val="24"/>
          <w:szCs w:val="24"/>
        </w:rPr>
        <w:t xml:space="preserve"> pour gérer et partager </w:t>
      </w:r>
      <w:r>
        <w:rPr>
          <w:sz w:val="24"/>
          <w:szCs w:val="24"/>
        </w:rPr>
        <w:t>le</w:t>
      </w:r>
      <w:r w:rsidRPr="003254D3">
        <w:rPr>
          <w:sz w:val="24"/>
          <w:szCs w:val="24"/>
        </w:rPr>
        <w:t xml:space="preserve"> code</w:t>
      </w:r>
      <w:r>
        <w:rPr>
          <w:sz w:val="24"/>
          <w:szCs w:val="24"/>
        </w:rPr>
        <w:t xml:space="preserve"> source</w:t>
      </w:r>
      <w:r w:rsidR="00B56611">
        <w:rPr>
          <w:sz w:val="24"/>
          <w:szCs w:val="24"/>
        </w:rPr>
        <w:t xml:space="preserve"> de</w:t>
      </w:r>
      <w:r w:rsidR="00654EB1">
        <w:rPr>
          <w:sz w:val="24"/>
          <w:szCs w:val="24"/>
        </w:rPr>
        <w:t xml:space="preserve"> ses</w:t>
      </w:r>
      <w:r w:rsidR="00B56611">
        <w:rPr>
          <w:sz w:val="24"/>
          <w:szCs w:val="24"/>
        </w:rPr>
        <w:t xml:space="preserve"> projets</w:t>
      </w:r>
      <w:r w:rsidRPr="003254D3">
        <w:rPr>
          <w:sz w:val="24"/>
          <w:szCs w:val="24"/>
        </w:rPr>
        <w:t xml:space="preserve">. </w:t>
      </w:r>
    </w:p>
    <w:p w14:paraId="75FD2413" w14:textId="3E9BF511" w:rsidR="003254D3" w:rsidRDefault="003254D3" w:rsidP="003254D3">
      <w:pPr>
        <w:rPr>
          <w:sz w:val="24"/>
          <w:szCs w:val="24"/>
        </w:rPr>
      </w:pPr>
      <w:r w:rsidRPr="003254D3">
        <w:rPr>
          <w:sz w:val="24"/>
          <w:szCs w:val="24"/>
        </w:rPr>
        <w:t xml:space="preserve">Voici un guide étape par étape </w:t>
      </w:r>
      <w:r w:rsidR="00CA35FB">
        <w:rPr>
          <w:sz w:val="24"/>
          <w:szCs w:val="24"/>
        </w:rPr>
        <w:t>qui indique les points essentiels</w:t>
      </w:r>
      <w:r w:rsidRPr="003254D3">
        <w:rPr>
          <w:sz w:val="24"/>
          <w:szCs w:val="24"/>
        </w:rPr>
        <w:t>.</w:t>
      </w:r>
    </w:p>
    <w:p w14:paraId="41F9396D" w14:textId="7C04823E" w:rsidR="00362547" w:rsidRDefault="00736A38" w:rsidP="00F83F3F">
      <w:pPr>
        <w:rPr>
          <w:sz w:val="24"/>
          <w:szCs w:val="24"/>
        </w:rPr>
      </w:pPr>
      <w:r>
        <w:rPr>
          <w:sz w:val="24"/>
          <w:szCs w:val="24"/>
        </w:rPr>
        <w:t>Avant de pouvoir c</w:t>
      </w:r>
      <w:r w:rsidRPr="003254D3">
        <w:rPr>
          <w:sz w:val="24"/>
          <w:szCs w:val="24"/>
        </w:rPr>
        <w:t xml:space="preserve">réer un repository </w:t>
      </w:r>
      <w:r>
        <w:rPr>
          <w:sz w:val="24"/>
          <w:szCs w:val="24"/>
        </w:rPr>
        <w:t xml:space="preserve">sur </w:t>
      </w:r>
      <w:r w:rsidRPr="003254D3">
        <w:rPr>
          <w:sz w:val="24"/>
          <w:szCs w:val="24"/>
        </w:rPr>
        <w:t>GitHub</w:t>
      </w:r>
      <w:r>
        <w:rPr>
          <w:sz w:val="24"/>
          <w:szCs w:val="24"/>
        </w:rPr>
        <w:t xml:space="preserve">, il </w:t>
      </w:r>
      <w:r w:rsidR="00B56611">
        <w:rPr>
          <w:sz w:val="24"/>
          <w:szCs w:val="24"/>
        </w:rPr>
        <w:t xml:space="preserve">faut </w:t>
      </w:r>
      <w:r w:rsidR="00654EB1">
        <w:rPr>
          <w:sz w:val="24"/>
          <w:szCs w:val="24"/>
        </w:rPr>
        <w:t>satisfaire à certaines conditions.</w:t>
      </w:r>
    </w:p>
    <w:p w14:paraId="1E7581B7" w14:textId="581AF168" w:rsidR="00654EB1" w:rsidRDefault="00654EB1" w:rsidP="00654EB1">
      <w:pPr>
        <w:numPr>
          <w:ilvl w:val="0"/>
          <w:numId w:val="2"/>
        </w:numPr>
        <w:spacing w:before="100" w:beforeAutospacing="1" w:after="100" w:afterAutospacing="1" w:line="240" w:lineRule="auto"/>
      </w:pPr>
      <w:r>
        <w:t xml:space="preserve">Créez un compte GitHub si ce n'est pas déjà fait. </w:t>
      </w:r>
      <w:r w:rsidRPr="00C20BA9">
        <w:t xml:space="preserve">Inscrivez-vous sur </w:t>
      </w:r>
      <w:hyperlink r:id="rId8" w:history="1">
        <w:r w:rsidRPr="00C20BA9">
          <w:rPr>
            <w:rStyle w:val="Lienhypertexte"/>
          </w:rPr>
          <w:t>GitHub</w:t>
        </w:r>
      </w:hyperlink>
      <w:r w:rsidR="00C20BA9">
        <w:rPr>
          <w:rStyle w:val="Appelnotedebasdep"/>
        </w:rPr>
        <w:footnoteReference w:id="1"/>
      </w:r>
      <w:r>
        <w:t>.</w:t>
      </w:r>
    </w:p>
    <w:p w14:paraId="5AEBD2A6" w14:textId="362D11D5" w:rsidR="00556280" w:rsidRDefault="00654EB1" w:rsidP="006231DB">
      <w:pPr>
        <w:numPr>
          <w:ilvl w:val="0"/>
          <w:numId w:val="2"/>
        </w:numPr>
        <w:spacing w:before="100" w:beforeAutospacing="1" w:after="100" w:afterAutospacing="1" w:line="240" w:lineRule="auto"/>
      </w:pPr>
      <w:r>
        <w:t>R</w:t>
      </w:r>
      <w:r w:rsidRPr="00654EB1">
        <w:t xml:space="preserve">éaliser </w:t>
      </w:r>
      <w:r w:rsidRPr="006231DB">
        <w:rPr>
          <w:b/>
          <w:bCs/>
        </w:rPr>
        <w:t>l’installation de Git</w:t>
      </w:r>
      <w:r>
        <w:t xml:space="preserve"> sur votre machine pour cela il fau</w:t>
      </w:r>
      <w:r w:rsidR="00556280">
        <w:t>t :</w:t>
      </w:r>
    </w:p>
    <w:p w14:paraId="3E1C810C" w14:textId="612A4197" w:rsidR="00556280" w:rsidRDefault="00556280" w:rsidP="00556280">
      <w:pPr>
        <w:numPr>
          <w:ilvl w:val="1"/>
          <w:numId w:val="2"/>
        </w:numPr>
        <w:spacing w:before="100" w:beforeAutospacing="1" w:after="100" w:afterAutospacing="1" w:line="240" w:lineRule="auto"/>
      </w:pPr>
      <w:r>
        <w:t xml:space="preserve">Disposer </w:t>
      </w:r>
      <w:proofErr w:type="gramStart"/>
      <w:r w:rsidR="006231DB">
        <w:t xml:space="preserve">des </w:t>
      </w:r>
      <w:r w:rsidR="006231DB" w:rsidRPr="006231DB">
        <w:rPr>
          <w:b/>
          <w:bCs/>
        </w:rPr>
        <w:t>droits administrateur</w:t>
      </w:r>
      <w:proofErr w:type="gramEnd"/>
      <w:r w:rsidRPr="00556280">
        <w:t xml:space="preserve"> sur votre machine.</w:t>
      </w:r>
    </w:p>
    <w:p w14:paraId="4B3A3245" w14:textId="2601EEC4" w:rsidR="006231DB" w:rsidRDefault="006231DB" w:rsidP="006231DB">
      <w:pPr>
        <w:numPr>
          <w:ilvl w:val="1"/>
          <w:numId w:val="2"/>
        </w:numPr>
        <w:spacing w:before="100" w:beforeAutospacing="1" w:after="100" w:afterAutospacing="1" w:line="240" w:lineRule="auto"/>
      </w:pPr>
      <w:hyperlink r:id="rId9" w:history="1">
        <w:r w:rsidRPr="006231DB">
          <w:rPr>
            <w:rStyle w:val="Lienhypertexte"/>
          </w:rPr>
          <w:t>Téléchargez</w:t>
        </w:r>
      </w:hyperlink>
      <w:r>
        <w:rPr>
          <w:rStyle w:val="Appelnotedebasdep"/>
        </w:rPr>
        <w:footnoteReference w:id="2"/>
      </w:r>
      <w:r w:rsidRPr="006231DB">
        <w:t xml:space="preserve"> Git</w:t>
      </w:r>
      <w:r>
        <w:t>.</w:t>
      </w:r>
    </w:p>
    <w:p w14:paraId="5BAC5D53" w14:textId="1985F53F" w:rsidR="00654EB1" w:rsidRDefault="00654EB1" w:rsidP="00654EB1">
      <w:pPr>
        <w:numPr>
          <w:ilvl w:val="0"/>
          <w:numId w:val="2"/>
        </w:numPr>
        <w:spacing w:before="100" w:beforeAutospacing="1" w:after="100" w:afterAutospacing="1" w:line="240" w:lineRule="auto"/>
      </w:pPr>
      <w:r w:rsidRPr="006231DB">
        <w:rPr>
          <w:b/>
          <w:bCs/>
        </w:rPr>
        <w:t>Configurer Git</w:t>
      </w:r>
      <w:r>
        <w:t xml:space="preserve"> sur </w:t>
      </w:r>
      <w:r w:rsidR="006231DB">
        <w:t xml:space="preserve">votre machine </w:t>
      </w:r>
      <w:r>
        <w:t>Windows</w:t>
      </w:r>
    </w:p>
    <w:p w14:paraId="3455EF51" w14:textId="1332D57C" w:rsidR="00654EB1" w:rsidRDefault="006231DB" w:rsidP="00F83F3F">
      <w:pPr>
        <w:rPr>
          <w:sz w:val="24"/>
          <w:szCs w:val="24"/>
        </w:rPr>
      </w:pPr>
      <w:r>
        <w:rPr>
          <w:sz w:val="24"/>
          <w:szCs w:val="24"/>
        </w:rPr>
        <w:t>Après avoir remplis ces prérequis , on peut rentrer dans le vif du sujet : créer un dépôt sur GitHub</w:t>
      </w:r>
      <w:r>
        <w:rPr>
          <w:sz w:val="24"/>
          <w:szCs w:val="24"/>
        </w:rPr>
        <w:tab/>
      </w:r>
      <w:r w:rsidR="00596D9C">
        <w:rPr>
          <w:sz w:val="24"/>
          <w:szCs w:val="24"/>
        </w:rPr>
        <w:t xml:space="preserve"> pour y déposer son code source.</w:t>
      </w:r>
    </w:p>
    <w:p w14:paraId="78A90FD6" w14:textId="4893B6A3" w:rsidR="005C4645" w:rsidRDefault="0088294A" w:rsidP="00E2575A">
      <w:pPr>
        <w:pStyle w:val="Titre1"/>
      </w:pPr>
      <w:bookmarkStart w:id="1" w:name="_Toc184229525"/>
      <w:r>
        <w:lastRenderedPageBreak/>
        <w:t>Créer un repository</w:t>
      </w:r>
      <w:r w:rsidR="008B7797">
        <w:t> </w:t>
      </w:r>
      <w:r w:rsidR="004A05B9">
        <w:t>en</w:t>
      </w:r>
      <w:r w:rsidR="008B7797">
        <w:t xml:space="preserve"> </w:t>
      </w:r>
      <w:r w:rsidR="004A05B9">
        <w:t>8</w:t>
      </w:r>
      <w:r w:rsidR="008B7797">
        <w:t xml:space="preserve"> étapes</w:t>
      </w:r>
      <w:bookmarkEnd w:id="1"/>
      <w:r w:rsidR="008B7797">
        <w:t xml:space="preserve"> </w:t>
      </w:r>
    </w:p>
    <w:p w14:paraId="14667F67" w14:textId="25491753" w:rsidR="00737B2B" w:rsidRPr="00737B2B" w:rsidRDefault="00737B2B" w:rsidP="00737B2B">
      <w:r>
        <w:t>Vo</w:t>
      </w:r>
      <w:r w:rsidR="00182A8E">
        <w:t>yons</w:t>
      </w:r>
      <w:r>
        <w:t xml:space="preserve"> </w:t>
      </w:r>
      <w:r w:rsidR="00182A8E">
        <w:t>c</w:t>
      </w:r>
      <w:r>
        <w:t>es huit étapes :</w:t>
      </w:r>
    </w:p>
    <w:p w14:paraId="50344D2A" w14:textId="5EA9BA1B" w:rsidR="00693C34" w:rsidRDefault="00693C34" w:rsidP="00693C34">
      <w:pPr>
        <w:pStyle w:val="Titre2"/>
      </w:pPr>
      <w:bookmarkStart w:id="2" w:name="_Toc184229526"/>
      <w:r>
        <w:t>Etape 1</w:t>
      </w:r>
      <w:r w:rsidR="00810437">
        <w:t>→</w:t>
      </w:r>
      <w:r w:rsidR="007F592F">
        <w:t xml:space="preserve"> </w:t>
      </w:r>
      <w:r w:rsidR="007F592F" w:rsidRPr="007F592F">
        <w:t>Créer un nouveau repository sur GitHub</w:t>
      </w:r>
      <w:bookmarkEnd w:id="2"/>
    </w:p>
    <w:p w14:paraId="66C22D33" w14:textId="6801EF66" w:rsidR="00693C34" w:rsidRDefault="008415C3" w:rsidP="00F83F3F">
      <w:r>
        <w:t>Aller sur ghithub.com et la première opération consiste à créer un nouveau repositor</w:t>
      </w:r>
      <w:r w:rsidR="00F83F3F">
        <w:t>y qui contiendra le code du projet.</w:t>
      </w:r>
    </w:p>
    <w:p w14:paraId="12010F43" w14:textId="6EF05966" w:rsidR="004F0C9F" w:rsidRDefault="00F50E06" w:rsidP="00F83F3F">
      <w:r>
        <w:t>Sur la plateforme GitHub, o</w:t>
      </w:r>
      <w:r w:rsidR="004F0C9F">
        <w:t xml:space="preserve">n </w:t>
      </w:r>
      <w:r>
        <w:t>dispose de</w:t>
      </w:r>
      <w:r w:rsidR="004F0C9F">
        <w:t xml:space="preserve"> deux manières </w:t>
      </w:r>
      <w:r>
        <w:t>pour</w:t>
      </w:r>
      <w:r w:rsidR="004F0C9F">
        <w:t xml:space="preserve"> créer un nouveau dépôt :</w:t>
      </w:r>
    </w:p>
    <w:p w14:paraId="078E4F40" w14:textId="159F7CDD" w:rsidR="004F0C9F" w:rsidRDefault="004F0C9F" w:rsidP="00F83F3F">
      <w:r>
        <w:t>La première :</w:t>
      </w:r>
    </w:p>
    <w:p w14:paraId="6B95120C" w14:textId="4BBFC7B2" w:rsidR="00CE783B" w:rsidRDefault="004F0C9F" w:rsidP="00F83F3F">
      <w:r>
        <w:rPr>
          <w:noProof/>
        </w:rPr>
        <w:drawing>
          <wp:inline distT="0" distB="0" distL="0" distR="0" wp14:anchorId="0842D873" wp14:editId="162E30CF">
            <wp:extent cx="5598566" cy="1424940"/>
            <wp:effectExtent l="0" t="0" r="2540" b="3810"/>
            <wp:docPr id="6973068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729"/>
                    <a:stretch/>
                  </pic:blipFill>
                  <pic:spPr bwMode="auto">
                    <a:xfrm>
                      <a:off x="0" y="0"/>
                      <a:ext cx="5598566" cy="1424940"/>
                    </a:xfrm>
                    <a:prstGeom prst="rect">
                      <a:avLst/>
                    </a:prstGeom>
                    <a:noFill/>
                    <a:ln>
                      <a:noFill/>
                    </a:ln>
                    <a:extLst>
                      <a:ext uri="{53640926-AAD7-44D8-BBD7-CCE9431645EC}">
                        <a14:shadowObscured xmlns:a14="http://schemas.microsoft.com/office/drawing/2010/main"/>
                      </a:ext>
                    </a:extLst>
                  </pic:spPr>
                </pic:pic>
              </a:graphicData>
            </a:graphic>
          </wp:inline>
        </w:drawing>
      </w:r>
    </w:p>
    <w:p w14:paraId="17EA3F30" w14:textId="77777777" w:rsidR="00175B99" w:rsidRDefault="00175B99" w:rsidP="004F0C9F"/>
    <w:p w14:paraId="69DD9535" w14:textId="2DE07B63" w:rsidR="004F0C9F" w:rsidRDefault="004F0C9F" w:rsidP="004F0C9F">
      <w:r>
        <w:t>La seconde :</w:t>
      </w:r>
    </w:p>
    <w:p w14:paraId="7632FF21" w14:textId="032AD29B" w:rsidR="00BF1551" w:rsidRDefault="004F0C9F" w:rsidP="00A6188E">
      <w:r>
        <w:rPr>
          <w:noProof/>
        </w:rPr>
        <w:drawing>
          <wp:inline distT="0" distB="0" distL="0" distR="0" wp14:anchorId="72FF8849" wp14:editId="20787FBA">
            <wp:extent cx="5755640" cy="1323975"/>
            <wp:effectExtent l="0" t="0" r="0" b="9525"/>
            <wp:docPr id="91554596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640" cy="1323975"/>
                    </a:xfrm>
                    <a:prstGeom prst="rect">
                      <a:avLst/>
                    </a:prstGeom>
                    <a:noFill/>
                    <a:ln>
                      <a:noFill/>
                    </a:ln>
                  </pic:spPr>
                </pic:pic>
              </a:graphicData>
            </a:graphic>
          </wp:inline>
        </w:drawing>
      </w:r>
    </w:p>
    <w:p w14:paraId="4BD0C821" w14:textId="77777777" w:rsidR="00175B99" w:rsidRDefault="00175B99" w:rsidP="00A6188E"/>
    <w:p w14:paraId="7599F1DC" w14:textId="77777777" w:rsidR="00175B99" w:rsidRDefault="00175B99" w:rsidP="00A6188E"/>
    <w:p w14:paraId="13D01F97" w14:textId="324A8DEA" w:rsidR="004F0C9F" w:rsidRDefault="004F0C9F" w:rsidP="004F0C9F">
      <w:r>
        <w:t>Ce nouveau dépôt s’appellera :</w:t>
      </w:r>
      <w:r w:rsidR="009F5992">
        <w:t xml:space="preserve">  </w:t>
      </w:r>
      <w:r>
        <w:t xml:space="preserve"> </w:t>
      </w:r>
      <w:r w:rsidR="009F5992">
        <w:t>« </w:t>
      </w:r>
      <w:r>
        <w:t>mySite</w:t>
      </w:r>
      <w:r w:rsidR="009F5992">
        <w:t> »</w:t>
      </w:r>
    </w:p>
    <w:p w14:paraId="4B60D7DE" w14:textId="1877893C" w:rsidR="00417441" w:rsidRDefault="00417441" w:rsidP="004F0C9F">
      <w:r>
        <w:t>Il sera Public</w:t>
      </w:r>
      <w:r w:rsidR="004C317F">
        <w:t>.</w:t>
      </w:r>
    </w:p>
    <w:p w14:paraId="214830A6" w14:textId="00739C9D" w:rsidR="00417441" w:rsidRDefault="00417441" w:rsidP="004F0C9F">
      <w:r>
        <w:t xml:space="preserve">Pas de fichier </w:t>
      </w:r>
      <w:r w:rsidRPr="00417441">
        <w:t>README</w:t>
      </w:r>
      <w:r>
        <w:t xml:space="preserve"> pour l’instant ; il sera ajouté plus tard.</w:t>
      </w:r>
    </w:p>
    <w:p w14:paraId="2A4F142F" w14:textId="3E0E6043" w:rsidR="00DE66F4" w:rsidRDefault="00E2575A" w:rsidP="00175B99">
      <w:r>
        <w:rPr>
          <mc:AlternateContent>
            <mc:Choice Requires="w16se"/>
            <mc:Fallback>
              <w:rFonts w:ascii="Segoe UI Emoji" w:eastAsia="Segoe UI Emoji" w:hAnsi="Segoe UI Emoji" w:cs="Segoe UI Emoji"/>
            </mc:Fallback>
          </mc:AlternateContent>
        </w:rPr>
        <mc:AlternateContent>
          <mc:Choice Requires="w16se">
            <w16se:symEx w16se:font="Segoe UI Emoji" w16se:char="26A0"/>
          </mc:Choice>
          <mc:Fallback>
            <w:t>⚠</w:t>
          </mc:Fallback>
        </mc:AlternateContent>
      </w:r>
      <w:r>
        <w:t xml:space="preserve">Ne pas ajouter de fichier README ni de </w:t>
      </w:r>
      <w:r w:rsidR="00A243C4">
        <w:t>.</w:t>
      </w:r>
      <w:r>
        <w:t>gitignore !</w:t>
      </w:r>
      <w:r w:rsidR="00A6188E">
        <w:t xml:space="preserve"> P</w:t>
      </w:r>
      <w:r>
        <w:t>our éviter les risques de conflits lors des synchronisations.</w:t>
      </w:r>
    </w:p>
    <w:p w14:paraId="1EE5FEC9" w14:textId="6A8147F2" w:rsidR="0087355A" w:rsidRDefault="00AC73DA" w:rsidP="00A6188E">
      <w:r w:rsidRPr="00AC73DA">
        <w:rPr>
          <w:noProof/>
        </w:rPr>
        <w:lastRenderedPageBreak/>
        <w:drawing>
          <wp:inline distT="0" distB="0" distL="0" distR="0" wp14:anchorId="7CB20539" wp14:editId="5EA37C86">
            <wp:extent cx="5760720" cy="6492240"/>
            <wp:effectExtent l="0" t="0" r="0" b="3810"/>
            <wp:docPr id="114819369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93690" name="Image 1" descr="Une image contenant texte, capture d’écran, nombre, Police&#10;&#10;Description générée automatiquement"/>
                    <pic:cNvPicPr/>
                  </pic:nvPicPr>
                  <pic:blipFill>
                    <a:blip r:embed="rId12"/>
                    <a:stretch>
                      <a:fillRect/>
                    </a:stretch>
                  </pic:blipFill>
                  <pic:spPr>
                    <a:xfrm>
                      <a:off x="0" y="0"/>
                      <a:ext cx="5760720" cy="6492240"/>
                    </a:xfrm>
                    <a:prstGeom prst="rect">
                      <a:avLst/>
                    </a:prstGeom>
                  </pic:spPr>
                </pic:pic>
              </a:graphicData>
            </a:graphic>
          </wp:inline>
        </w:drawing>
      </w:r>
    </w:p>
    <w:p w14:paraId="664ACDED" w14:textId="77777777" w:rsidR="0087355A" w:rsidRDefault="0087355A" w:rsidP="00A6188E"/>
    <w:p w14:paraId="2B0B542A" w14:textId="77777777" w:rsidR="0087355A" w:rsidRDefault="0087355A" w:rsidP="00A6188E"/>
    <w:p w14:paraId="1CB9BDC6" w14:textId="77777777" w:rsidR="0087355A" w:rsidRDefault="0087355A" w:rsidP="00A6188E"/>
    <w:p w14:paraId="78B3A484" w14:textId="77777777" w:rsidR="0087355A" w:rsidRDefault="0087355A" w:rsidP="00A6188E"/>
    <w:p w14:paraId="4B667F8E" w14:textId="439DE62C" w:rsidR="005C01B2" w:rsidRDefault="005C01B2" w:rsidP="005C4645"/>
    <w:p w14:paraId="642929A2" w14:textId="1E7684C2" w:rsidR="0087355A" w:rsidRDefault="00E2575A" w:rsidP="00A243C4">
      <w:pPr>
        <w:rPr>
          <w:noProof/>
        </w:rPr>
      </w:pPr>
      <w:r>
        <w:rPr>
          <mc:AlternateContent>
            <mc:Choice Requires="w16se"/>
            <mc:Fallback>
              <w:rFonts w:ascii="Segoe UI Emoji" w:eastAsia="Segoe UI Emoji" w:hAnsi="Segoe UI Emoji" w:cs="Segoe UI Emoji"/>
            </mc:Fallback>
          </mc:AlternateContent>
          <w:noProof/>
        </w:rPr>
        <w:lastRenderedPageBreak/>
        <mc:AlternateContent>
          <mc:Choice Requires="w16se">
            <w16se:symEx w16se:font="Segoe UI Emoji" w16se:char="26A0"/>
          </mc:Choice>
          <mc:Fallback>
            <w:t>⚠</w:t>
          </mc:Fallback>
        </mc:AlternateContent>
      </w:r>
      <w:r>
        <w:rPr>
          <w:noProof/>
        </w:rPr>
        <w:t>Pour l’instant on n’utilise pas les commandes proposées par github </w:t>
      </w:r>
      <w:r w:rsidR="00175B99">
        <w:rPr>
          <w:noProof/>
        </w:rPr>
        <w:t>.</w:t>
      </w:r>
    </w:p>
    <w:p w14:paraId="3717820B" w14:textId="442CE567" w:rsidR="00F57720" w:rsidRDefault="00F57720" w:rsidP="005C4645">
      <w:r w:rsidRPr="00F57720">
        <w:rPr>
          <w:noProof/>
        </w:rPr>
        <w:drawing>
          <wp:inline distT="0" distB="0" distL="0" distR="0" wp14:anchorId="09698799" wp14:editId="457274D2">
            <wp:extent cx="5290457" cy="2297178"/>
            <wp:effectExtent l="0" t="0" r="5715" b="8255"/>
            <wp:docPr id="124592847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28479" name="Image 1" descr="Une image contenant texte, capture d’écran, Police, nombre&#10;&#10;Description générée automatiquement"/>
                    <pic:cNvPicPr/>
                  </pic:nvPicPr>
                  <pic:blipFill rotWithShape="1">
                    <a:blip r:embed="rId13"/>
                    <a:srcRect t="32224"/>
                    <a:stretch/>
                  </pic:blipFill>
                  <pic:spPr bwMode="auto">
                    <a:xfrm>
                      <a:off x="0" y="0"/>
                      <a:ext cx="5295990" cy="2299580"/>
                    </a:xfrm>
                    <a:prstGeom prst="rect">
                      <a:avLst/>
                    </a:prstGeom>
                    <a:ln>
                      <a:noFill/>
                    </a:ln>
                    <a:extLst>
                      <a:ext uri="{53640926-AAD7-44D8-BBD7-CCE9431645EC}">
                        <a14:shadowObscured xmlns:a14="http://schemas.microsoft.com/office/drawing/2010/main"/>
                      </a:ext>
                    </a:extLst>
                  </pic:spPr>
                </pic:pic>
              </a:graphicData>
            </a:graphic>
          </wp:inline>
        </w:drawing>
      </w:r>
    </w:p>
    <w:p w14:paraId="1E300E52" w14:textId="37445DC7" w:rsidR="00737B2B" w:rsidRDefault="00175B99" w:rsidP="00175B99">
      <w:r>
        <w:t>On nous suggère</w:t>
      </w:r>
      <w:r w:rsidR="00931471">
        <w:t>, ici,</w:t>
      </w:r>
      <w:r>
        <w:t xml:space="preserve"> de créer les éléments </w:t>
      </w:r>
      <w:r w:rsidRPr="00C41A60">
        <w:t>README</w:t>
      </w:r>
      <w:r w:rsidR="006C6835">
        <w:t xml:space="preserve"> et .gitignore</w:t>
      </w:r>
      <w:r>
        <w:t> </w:t>
      </w:r>
      <w:r w:rsidR="006C6835">
        <w:t>cela mérite</w:t>
      </w:r>
      <w:r w:rsidR="00737B2B">
        <w:t xml:space="preserve"> quelques explications:</w:t>
      </w:r>
    </w:p>
    <w:p w14:paraId="34A220AE" w14:textId="77777777" w:rsidR="00737B2B" w:rsidRDefault="00737B2B" w:rsidP="00737B2B">
      <w:pPr>
        <w:pStyle w:val="Titre3"/>
      </w:pPr>
      <w:bookmarkStart w:id="3" w:name="_Toc184229527"/>
      <w:r>
        <w:t xml:space="preserve">Le </w:t>
      </w:r>
      <w:r w:rsidRPr="00A243C4">
        <w:t>fichier README</w:t>
      </w:r>
      <w:bookmarkEnd w:id="3"/>
    </w:p>
    <w:p w14:paraId="4ACC723A" w14:textId="77777777" w:rsidR="00737B2B" w:rsidRDefault="00737B2B" w:rsidP="00737B2B">
      <w:r w:rsidRPr="00C41A60">
        <w:t>Dans l</w:t>
      </w:r>
      <w:r>
        <w:t>a sphère</w:t>
      </w:r>
      <w:r w:rsidRPr="00C41A60">
        <w:t xml:space="preserve"> GitHub, le fichier README est comme une porte d'entrée vers </w:t>
      </w:r>
      <w:r>
        <w:t>le</w:t>
      </w:r>
      <w:r w:rsidRPr="00C41A60">
        <w:t xml:space="preserve"> projet. </w:t>
      </w:r>
    </w:p>
    <w:p w14:paraId="2046EBB2" w14:textId="77777777" w:rsidR="00737B2B" w:rsidRDefault="00737B2B" w:rsidP="00737B2B">
      <w:r>
        <w:t>En effet, c</w:t>
      </w:r>
      <w:r w:rsidRPr="00C41A60">
        <w:t>'est un document</w:t>
      </w:r>
      <w:r>
        <w:t xml:space="preserve"> </w:t>
      </w:r>
      <w:r w:rsidRPr="00C41A60">
        <w:t xml:space="preserve">écrit en </w:t>
      </w:r>
      <w:hyperlink r:id="rId14" w:history="1">
        <w:proofErr w:type="spellStart"/>
        <w:r w:rsidRPr="00C41A60">
          <w:rPr>
            <w:rStyle w:val="Lienhypertexte"/>
          </w:rPr>
          <w:t>Markdown</w:t>
        </w:r>
        <w:proofErr w:type="spellEnd"/>
      </w:hyperlink>
      <w:r>
        <w:rPr>
          <w:rStyle w:val="Appelnotedebasdep"/>
        </w:rPr>
        <w:footnoteReference w:id="3"/>
      </w:r>
      <w:r w:rsidRPr="00C41A60">
        <w:t xml:space="preserve"> , qui se trouve à la racine d</w:t>
      </w:r>
      <w:r>
        <w:t>u</w:t>
      </w:r>
      <w:r w:rsidRPr="00C41A60">
        <w:t xml:space="preserve"> dépôt et qui fournit une description concise et claire d</w:t>
      </w:r>
      <w:r>
        <w:t>u</w:t>
      </w:r>
      <w:r w:rsidRPr="00C41A60">
        <w:t xml:space="preserve"> projet. </w:t>
      </w:r>
    </w:p>
    <w:p w14:paraId="5BCCD039" w14:textId="04034ABA" w:rsidR="00737B2B" w:rsidRDefault="00737B2B" w:rsidP="00737B2B">
      <w:r w:rsidRPr="00C41A60">
        <w:t xml:space="preserve">Le nom "README" </w:t>
      </w:r>
      <w:r w:rsidR="00931471">
        <w:t xml:space="preserve">i.e. </w:t>
      </w:r>
      <w:r w:rsidRPr="00C41A60">
        <w:t>"</w:t>
      </w:r>
      <w:proofErr w:type="spellStart"/>
      <w:r w:rsidRPr="00C41A60">
        <w:t>read</w:t>
      </w:r>
      <w:proofErr w:type="spellEnd"/>
      <w:r w:rsidRPr="00C41A60">
        <w:t xml:space="preserve"> me" (lis-moi),  résume bien son but : être lu en premier par toute personne qui découvre </w:t>
      </w:r>
      <w:r>
        <w:t>le</w:t>
      </w:r>
      <w:r w:rsidRPr="00C41A60">
        <w:t xml:space="preserve"> projet.</w:t>
      </w:r>
    </w:p>
    <w:p w14:paraId="5B5CFC43" w14:textId="77777777" w:rsidR="00737B2B" w:rsidRDefault="00737B2B" w:rsidP="00737B2B"/>
    <w:p w14:paraId="19468337" w14:textId="77777777" w:rsidR="00737B2B" w:rsidRDefault="00737B2B" w:rsidP="00737B2B">
      <w:r>
        <w:t>Le fichier README remplit plusieurs fonctions essentielles :</w:t>
      </w:r>
    </w:p>
    <w:p w14:paraId="41248589" w14:textId="77777777" w:rsidR="00737B2B" w:rsidRDefault="00737B2B" w:rsidP="00737B2B">
      <w:pPr>
        <w:pStyle w:val="Paragraphedeliste"/>
        <w:numPr>
          <w:ilvl w:val="0"/>
          <w:numId w:val="11"/>
        </w:numPr>
      </w:pPr>
      <w:r w:rsidRPr="00637C1D">
        <w:rPr>
          <w:b/>
          <w:bCs/>
        </w:rPr>
        <w:t>Première impression</w:t>
      </w:r>
      <w:r>
        <w:t xml:space="preserve"> : C'est souvent la première chose que les gens voient lorsqu'ils visitent votre dépôt. Un README bien écrit donne une bonne impression et incite les autres à s'intéresser à votre projet.</w:t>
      </w:r>
    </w:p>
    <w:p w14:paraId="3123A738" w14:textId="77777777" w:rsidR="00737B2B" w:rsidRDefault="00737B2B" w:rsidP="00737B2B">
      <w:pPr>
        <w:pStyle w:val="Paragraphedeliste"/>
        <w:numPr>
          <w:ilvl w:val="0"/>
          <w:numId w:val="11"/>
        </w:numPr>
      </w:pPr>
      <w:r w:rsidRPr="00637C1D">
        <w:rPr>
          <w:b/>
          <w:bCs/>
        </w:rPr>
        <w:t>Documentation essentielle</w:t>
      </w:r>
      <w:r>
        <w:t xml:space="preserve"> : Il fournit une documentation de base indispensable pour comprendre et utiliser votre projet.</w:t>
      </w:r>
    </w:p>
    <w:p w14:paraId="3FD2F000" w14:textId="77777777" w:rsidR="00737B2B" w:rsidRDefault="00737B2B" w:rsidP="00737B2B">
      <w:pPr>
        <w:pStyle w:val="Paragraphedeliste"/>
        <w:numPr>
          <w:ilvl w:val="0"/>
          <w:numId w:val="11"/>
        </w:numPr>
      </w:pPr>
      <w:r w:rsidRPr="00637C1D">
        <w:rPr>
          <w:b/>
          <w:bCs/>
        </w:rPr>
        <w:t>Collaboration</w:t>
      </w:r>
      <w:r>
        <w:t xml:space="preserve"> : Il facilite la collaboration en permettant à d'autres développeurs de comprendre rapidement votre code et de contribuer au projet.</w:t>
      </w:r>
    </w:p>
    <w:p w14:paraId="1A4E15FB" w14:textId="77777777" w:rsidR="00737B2B" w:rsidRDefault="00737B2B" w:rsidP="00737B2B">
      <w:pPr>
        <w:pStyle w:val="Paragraphedeliste"/>
        <w:numPr>
          <w:ilvl w:val="0"/>
          <w:numId w:val="11"/>
        </w:numPr>
      </w:pPr>
      <w:r w:rsidRPr="00637C1D">
        <w:rPr>
          <w:b/>
          <w:bCs/>
        </w:rPr>
        <w:t>Référencement</w:t>
      </w:r>
      <w:r>
        <w:rPr>
          <w:rStyle w:val="Appelnotedebasdep"/>
          <w:b/>
          <w:bCs/>
        </w:rPr>
        <w:footnoteReference w:id="4"/>
      </w:r>
      <w:r>
        <w:t xml:space="preserve"> : Les moteurs de recherche peuvent indexer le contenu de votre README, ce qui peut aider de nouvelles personnes à découvrir votre projet.</w:t>
      </w:r>
    </w:p>
    <w:p w14:paraId="40ADF9D4" w14:textId="77777777" w:rsidR="00737B2B" w:rsidRPr="00C41A60" w:rsidRDefault="00737B2B" w:rsidP="00737B2B">
      <w:pPr>
        <w:pStyle w:val="Paragraphedeliste"/>
      </w:pPr>
    </w:p>
    <w:p w14:paraId="6D5603F8" w14:textId="37076AD4" w:rsidR="00737B2B" w:rsidRDefault="00737B2B" w:rsidP="00737B2B">
      <w:pPr>
        <w:pStyle w:val="Titre3"/>
      </w:pPr>
      <w:bookmarkStart w:id="4" w:name="_Toc184229528"/>
      <w:r>
        <w:t xml:space="preserve">Le </w:t>
      </w:r>
      <w:r w:rsidR="009B5AAF">
        <w:t>fichier</w:t>
      </w:r>
      <w:r>
        <w:t xml:space="preserve"> .gitignore</w:t>
      </w:r>
      <w:bookmarkEnd w:id="4"/>
      <w:r>
        <w:t> </w:t>
      </w:r>
    </w:p>
    <w:p w14:paraId="17E325A6" w14:textId="77777777" w:rsidR="00737B2B" w:rsidRDefault="00737B2B" w:rsidP="00737B2B">
      <w:r w:rsidRPr="00D32C7D">
        <w:t xml:space="preserve">Le fichier .gitignore est un fichier texte </w:t>
      </w:r>
      <w:r w:rsidRPr="008C6901">
        <w:rPr>
          <w:b/>
          <w:bCs/>
        </w:rPr>
        <w:t>placé à la racine d'un dépôt</w:t>
      </w:r>
      <w:r w:rsidRPr="00D32C7D">
        <w:t xml:space="preserve"> </w:t>
      </w:r>
      <w:r w:rsidRPr="008C6901">
        <w:rPr>
          <w:b/>
          <w:bCs/>
        </w:rPr>
        <w:t>Git</w:t>
      </w:r>
      <w:r w:rsidRPr="00D32C7D">
        <w:t xml:space="preserve">. Il sert à indiquer à Git quels fichiers ou dossiers il doit </w:t>
      </w:r>
      <w:r w:rsidRPr="00D32C7D">
        <w:rPr>
          <w:b/>
          <w:bCs/>
        </w:rPr>
        <w:t>ignorer</w:t>
      </w:r>
      <w:r w:rsidRPr="00D32C7D">
        <w:t xml:space="preserve"> lors de l'ajout (add) ou du suivi (commit) de modifications. </w:t>
      </w:r>
    </w:p>
    <w:p w14:paraId="1EB30BA2" w14:textId="061BAA9F" w:rsidR="00737B2B" w:rsidRDefault="00737B2B" w:rsidP="00BF67A9">
      <w:r w:rsidRPr="00D32C7D">
        <w:lastRenderedPageBreak/>
        <w:t xml:space="preserve">En d'autres termes, les fichiers listés dans </w:t>
      </w:r>
      <w:r w:rsidR="00AD15B7">
        <w:t>.gitignore</w:t>
      </w:r>
      <w:r w:rsidR="00AD15B7" w:rsidRPr="00D32C7D">
        <w:t xml:space="preserve"> </w:t>
      </w:r>
      <w:r w:rsidRPr="00D32C7D">
        <w:t xml:space="preserve">ne seront pas inclus dans </w:t>
      </w:r>
      <w:r w:rsidR="00AD15B7">
        <w:t>l’</w:t>
      </w:r>
      <w:r w:rsidRPr="00D32C7D">
        <w:t>historique de version.</w:t>
      </w:r>
    </w:p>
    <w:p w14:paraId="55D21B0C" w14:textId="77777777" w:rsidR="00737B2B" w:rsidRDefault="00737B2B" w:rsidP="00737B2B">
      <w:r>
        <w:t>Pourquoi utiliser un fichier .gitignore?</w:t>
      </w:r>
    </w:p>
    <w:p w14:paraId="78647160" w14:textId="71210085" w:rsidR="00737B2B" w:rsidRDefault="00737B2B" w:rsidP="00737B2B">
      <w:pPr>
        <w:pStyle w:val="Paragraphedeliste"/>
        <w:numPr>
          <w:ilvl w:val="0"/>
          <w:numId w:val="12"/>
        </w:numPr>
      </w:pPr>
      <w:r w:rsidRPr="0067538B">
        <w:rPr>
          <w:b/>
          <w:bCs/>
        </w:rPr>
        <w:t>Confidentialité</w:t>
      </w:r>
      <w:r>
        <w:t xml:space="preserve"> : </w:t>
      </w:r>
      <w:r w:rsidR="00AD15B7">
        <w:t>e</w:t>
      </w:r>
      <w:r>
        <w:t>xclure les fichiers contenant des informations sensibles, comme des mots de passe ou des clés d'API.</w:t>
      </w:r>
    </w:p>
    <w:p w14:paraId="405E5DCC" w14:textId="07B648B1" w:rsidR="00737B2B" w:rsidRDefault="00737B2B" w:rsidP="00737B2B">
      <w:pPr>
        <w:pStyle w:val="Paragraphedeliste"/>
        <w:numPr>
          <w:ilvl w:val="0"/>
          <w:numId w:val="12"/>
        </w:numPr>
      </w:pPr>
      <w:r w:rsidRPr="0067538B">
        <w:rPr>
          <w:b/>
          <w:bCs/>
        </w:rPr>
        <w:t>Optimisation de l'espace</w:t>
      </w:r>
      <w:r>
        <w:t xml:space="preserve"> : </w:t>
      </w:r>
      <w:r w:rsidR="00AD15B7">
        <w:t>i</w:t>
      </w:r>
      <w:r>
        <w:t>gnorer les fichiers volumineux ou générés automatiquement qui ne doivent pas être versionnés (comme les fichiers de compilation, les logs, etc.).</w:t>
      </w:r>
    </w:p>
    <w:p w14:paraId="7F412090" w14:textId="221318E4" w:rsidR="00737B2B" w:rsidRDefault="00737B2B" w:rsidP="00737B2B">
      <w:pPr>
        <w:pStyle w:val="Paragraphedeliste"/>
        <w:numPr>
          <w:ilvl w:val="0"/>
          <w:numId w:val="12"/>
        </w:numPr>
      </w:pPr>
      <w:r w:rsidRPr="0067538B">
        <w:rPr>
          <w:b/>
          <w:bCs/>
        </w:rPr>
        <w:t>Propreté du dépôt</w:t>
      </w:r>
      <w:r>
        <w:t xml:space="preserve"> : </w:t>
      </w:r>
      <w:r w:rsidR="00AD15B7">
        <w:t>m</w:t>
      </w:r>
      <w:r>
        <w:t>aintenir le dépôt net en n'incluant que le code source et les fichiers nécessaires au projet.</w:t>
      </w:r>
    </w:p>
    <w:p w14:paraId="008B4321" w14:textId="77777777" w:rsidR="00737B2B" w:rsidRDefault="00737B2B" w:rsidP="00737B2B">
      <w:r w:rsidRPr="008C6901">
        <w:t>Le fichier .gitignore utilise une syntaxe simple:</w:t>
      </w:r>
      <w:r>
        <w:t xml:space="preserve"> </w:t>
      </w:r>
    </w:p>
    <w:p w14:paraId="799B048E" w14:textId="77777777" w:rsidR="00737B2B" w:rsidRDefault="00737B2B" w:rsidP="00737B2B">
      <w:pPr>
        <w:pStyle w:val="Paragraphedeliste"/>
        <w:numPr>
          <w:ilvl w:val="0"/>
          <w:numId w:val="12"/>
        </w:numPr>
      </w:pPr>
      <w:r>
        <w:t>Les lignes commençant par un # sont des commentaires.</w:t>
      </w:r>
    </w:p>
    <w:p w14:paraId="4B0AA4F0" w14:textId="77777777" w:rsidR="00737B2B" w:rsidRDefault="00737B2B" w:rsidP="00737B2B">
      <w:pPr>
        <w:pStyle w:val="Paragraphedeliste"/>
        <w:numPr>
          <w:ilvl w:val="0"/>
          <w:numId w:val="12"/>
        </w:numPr>
      </w:pPr>
      <w:r>
        <w:t>Les lignes vides : Ignorées par Git.</w:t>
      </w:r>
    </w:p>
    <w:p w14:paraId="65E8E31D" w14:textId="51AEB76C" w:rsidR="00BF67A9" w:rsidRDefault="00737B2B" w:rsidP="00AD15B7">
      <w:r w:rsidRPr="008C6901">
        <w:t>Exemple de fichier .gitignore</w:t>
      </w:r>
      <w:r>
        <w:t> :</w:t>
      </w:r>
    </w:p>
    <w:p w14:paraId="5806DC03" w14:textId="6E037034" w:rsidR="00737B2B" w:rsidRDefault="00A406F1" w:rsidP="002D133C">
      <w:r w:rsidRPr="00A406F1">
        <w:drawing>
          <wp:inline distT="0" distB="0" distL="0" distR="0" wp14:anchorId="14F47A1F" wp14:editId="7E5E4DF9">
            <wp:extent cx="5760720" cy="3439160"/>
            <wp:effectExtent l="0" t="0" r="0" b="8890"/>
            <wp:docPr id="1845588997"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88997" name="Image 1" descr="Une image contenant texte, capture d’écran, affichage, logiciel&#10;&#10;Description générée automatiquement"/>
                    <pic:cNvPicPr/>
                  </pic:nvPicPr>
                  <pic:blipFill>
                    <a:blip r:embed="rId15"/>
                    <a:stretch>
                      <a:fillRect/>
                    </a:stretch>
                  </pic:blipFill>
                  <pic:spPr>
                    <a:xfrm>
                      <a:off x="0" y="0"/>
                      <a:ext cx="5760720" cy="3439160"/>
                    </a:xfrm>
                    <a:prstGeom prst="rect">
                      <a:avLst/>
                    </a:prstGeom>
                  </pic:spPr>
                </pic:pic>
              </a:graphicData>
            </a:graphic>
          </wp:inline>
        </w:drawing>
      </w:r>
    </w:p>
    <w:p w14:paraId="1213ECAA" w14:textId="205361F7" w:rsidR="00DF29B8" w:rsidRDefault="00112F32" w:rsidP="00931471">
      <w:r>
        <w:t>Après ces précisions, p</w:t>
      </w:r>
      <w:r w:rsidR="00931471">
        <w:t>assons maintenant à la deuxième étape</w:t>
      </w:r>
      <w:r w:rsidR="00DA6830">
        <w:t xml:space="preserve"> pour créer un dépôt local.</w:t>
      </w:r>
    </w:p>
    <w:p w14:paraId="189540CD" w14:textId="7A2710D2" w:rsidR="00AE4927" w:rsidRDefault="00583169" w:rsidP="002C5571">
      <w:pPr>
        <w:pStyle w:val="Titre2"/>
      </w:pPr>
      <w:bookmarkStart w:id="5" w:name="_Toc184229529"/>
      <w:r>
        <w:t>Etape 2</w:t>
      </w:r>
      <w:r w:rsidR="00C4335A">
        <w:t>→</w:t>
      </w:r>
      <w:r w:rsidR="003D0589">
        <w:t xml:space="preserve"> </w:t>
      </w:r>
      <w:r w:rsidR="003D0589" w:rsidRPr="003D0589">
        <w:t>Créer un nouveau</w:t>
      </w:r>
      <w:r w:rsidR="003D0589">
        <w:t xml:space="preserve"> dossier </w:t>
      </w:r>
      <w:r w:rsidR="008762E3">
        <w:t xml:space="preserve">vide </w:t>
      </w:r>
      <w:r w:rsidR="003D0589">
        <w:t xml:space="preserve">en local </w:t>
      </w:r>
      <w:r w:rsidR="002C5571">
        <w:t>et l’initialiser</w:t>
      </w:r>
      <w:bookmarkEnd w:id="5"/>
    </w:p>
    <w:p w14:paraId="314BBE1F" w14:textId="6D388FF2" w:rsidR="00AE4927" w:rsidRDefault="0088214D" w:rsidP="0088214D">
      <w:r>
        <w:t>Il est conseillé de mettre le même nom pour le dossier en local et celui distant. Mais ce n’est pas obligatoire.</w:t>
      </w:r>
    </w:p>
    <w:p w14:paraId="1F123F79" w14:textId="14EA0BC6" w:rsidR="00AE4927" w:rsidRDefault="002C5571" w:rsidP="00AE4927">
      <w:r w:rsidRPr="002C5571">
        <w:rPr>
          <w:noProof/>
        </w:rPr>
        <w:lastRenderedPageBreak/>
        <w:drawing>
          <wp:inline distT="0" distB="0" distL="0" distR="0" wp14:anchorId="71D25C74" wp14:editId="132015B2">
            <wp:extent cx="3229471" cy="828744"/>
            <wp:effectExtent l="0" t="0" r="9525" b="0"/>
            <wp:docPr id="195725181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51810" name="Image 1" descr="Une image contenant texte, capture d’écran, Police&#10;&#10;Description générée automatiquement"/>
                    <pic:cNvPicPr/>
                  </pic:nvPicPr>
                  <pic:blipFill>
                    <a:blip r:embed="rId16"/>
                    <a:stretch>
                      <a:fillRect/>
                    </a:stretch>
                  </pic:blipFill>
                  <pic:spPr>
                    <a:xfrm>
                      <a:off x="0" y="0"/>
                      <a:ext cx="3253223" cy="834839"/>
                    </a:xfrm>
                    <a:prstGeom prst="rect">
                      <a:avLst/>
                    </a:prstGeom>
                  </pic:spPr>
                </pic:pic>
              </a:graphicData>
            </a:graphic>
          </wp:inline>
        </w:drawing>
      </w:r>
    </w:p>
    <w:p w14:paraId="30150AF5" w14:textId="5D037F53" w:rsidR="002C5571" w:rsidRDefault="002C5571" w:rsidP="00AE4927">
      <w:r w:rsidRPr="002C5571">
        <w:rPr>
          <w:noProof/>
        </w:rPr>
        <w:drawing>
          <wp:inline distT="0" distB="0" distL="0" distR="0" wp14:anchorId="6A38827E" wp14:editId="16A95727">
            <wp:extent cx="4006447" cy="897540"/>
            <wp:effectExtent l="0" t="0" r="0" b="0"/>
            <wp:docPr id="1802628834"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28834" name="Image 1" descr="Une image contenant texte, capture d’écran, ligne, Police&#10;&#10;Description générée automatiquement"/>
                    <pic:cNvPicPr/>
                  </pic:nvPicPr>
                  <pic:blipFill rotWithShape="1">
                    <a:blip r:embed="rId17"/>
                    <a:srcRect l="5505" t="5721"/>
                    <a:stretch/>
                  </pic:blipFill>
                  <pic:spPr bwMode="auto">
                    <a:xfrm>
                      <a:off x="0" y="0"/>
                      <a:ext cx="4070268" cy="911838"/>
                    </a:xfrm>
                    <a:prstGeom prst="rect">
                      <a:avLst/>
                    </a:prstGeom>
                    <a:ln>
                      <a:noFill/>
                    </a:ln>
                    <a:extLst>
                      <a:ext uri="{53640926-AAD7-44D8-BBD7-CCE9431645EC}">
                        <a14:shadowObscured xmlns:a14="http://schemas.microsoft.com/office/drawing/2010/main"/>
                      </a:ext>
                    </a:extLst>
                  </pic:spPr>
                </pic:pic>
              </a:graphicData>
            </a:graphic>
          </wp:inline>
        </w:drawing>
      </w:r>
    </w:p>
    <w:p w14:paraId="66451AC4" w14:textId="24C2C11B" w:rsidR="002C5571" w:rsidRDefault="00D8660F" w:rsidP="00AE4927">
      <w:r>
        <w:t>Se déplacer dans le répertoire de travail et l’initialiser avec la commande </w:t>
      </w:r>
      <w:r w:rsidR="00975241">
        <w:t>git init.</w:t>
      </w:r>
    </w:p>
    <w:p w14:paraId="7FB72ACC" w14:textId="570D7AEF" w:rsidR="005F62B6" w:rsidRDefault="005F62B6" w:rsidP="005F62B6">
      <w:r>
        <w:t xml:space="preserve">Une fois </w:t>
      </w:r>
      <w:r w:rsidRPr="005F62B6">
        <w:t>exécutée</w:t>
      </w:r>
      <w:r w:rsidR="00CB725E">
        <w:t>,</w:t>
      </w:r>
      <w:r>
        <w:t xml:space="preserve"> c</w:t>
      </w:r>
      <w:r w:rsidRPr="005F62B6">
        <w:t xml:space="preserve">ette commande va initialiser un nouveau dépôt Git dans ce répertoire. Cela signifie qu'elle va créer un </w:t>
      </w:r>
      <w:r w:rsidRPr="00CB725E">
        <w:rPr>
          <w:b/>
          <w:bCs/>
        </w:rPr>
        <w:t>sous-répertoire caché nommé .git</w:t>
      </w:r>
      <w:r w:rsidRPr="005F62B6">
        <w:t xml:space="preserve"> qui contiendra toutes les informations nécessaires pour gérer </w:t>
      </w:r>
      <w:r w:rsidR="00CB725E">
        <w:t>le</w:t>
      </w:r>
      <w:r w:rsidRPr="005F62B6">
        <w:t xml:space="preserve"> projet sous Git.</w:t>
      </w:r>
    </w:p>
    <w:p w14:paraId="2D9C120F" w14:textId="48BB14E9" w:rsidR="0022512A" w:rsidRPr="0022512A" w:rsidRDefault="0022512A" w:rsidP="0022512A">
      <w:pPr>
        <w:pStyle w:val="Titre3"/>
      </w:pPr>
      <w:bookmarkStart w:id="6" w:name="_Toc184229530"/>
      <w:r>
        <w:t>Syntaxe de la commande git init</w:t>
      </w:r>
      <w:bookmarkEnd w:id="6"/>
    </w:p>
    <w:p w14:paraId="7B53DD51" w14:textId="3492D084" w:rsidR="0022512A" w:rsidRPr="00492F6D" w:rsidRDefault="00492F6D" w:rsidP="00492F6D">
      <w:pPr>
        <w:pStyle w:val="Paragraphedeliste"/>
        <w:numPr>
          <w:ilvl w:val="0"/>
          <w:numId w:val="17"/>
        </w:numPr>
        <w:spacing w:after="0"/>
        <w:rPr>
          <w:rFonts w:ascii="Courier New" w:hAnsi="Courier New" w:cs="Courier New"/>
        </w:rPr>
      </w:pPr>
      <w:r w:rsidRPr="00492F6D">
        <w:t>Sa syntaxe de base</w:t>
      </w:r>
      <w:r>
        <w:t xml:space="preserve"> pour initialiser un dépôt</w:t>
      </w:r>
      <w:r w:rsidRPr="00492F6D">
        <w:t xml:space="preserve"> est </w:t>
      </w:r>
      <w:r>
        <w:t>très simple</w:t>
      </w:r>
      <w:r w:rsidRPr="00492F6D">
        <w:t xml:space="preserve"> :</w:t>
      </w:r>
      <w:r>
        <w:t xml:space="preserve"> </w:t>
      </w:r>
      <w:r w:rsidRPr="00492F6D">
        <w:rPr>
          <w:rFonts w:ascii="Courier New" w:hAnsi="Courier New" w:cs="Courier New"/>
        </w:rPr>
        <w:t>git init</w:t>
      </w:r>
    </w:p>
    <w:p w14:paraId="477A059A" w14:textId="287F1E7B" w:rsidR="00492F6D" w:rsidRPr="00492F6D" w:rsidRDefault="00492F6D" w:rsidP="00492F6D">
      <w:pPr>
        <w:pStyle w:val="Paragraphedeliste"/>
        <w:numPr>
          <w:ilvl w:val="0"/>
          <w:numId w:val="17"/>
        </w:numPr>
        <w:spacing w:after="0"/>
        <w:rPr>
          <w:rFonts w:ascii="Courier New" w:hAnsi="Courier New" w:cs="Courier New"/>
        </w:rPr>
      </w:pPr>
      <w:r>
        <w:t>L</w:t>
      </w:r>
      <w:r w:rsidRPr="00492F6D">
        <w:t>a syntaxe</w:t>
      </w:r>
      <w:r>
        <w:t xml:space="preserve"> </w:t>
      </w:r>
      <w:r w:rsidRPr="00492F6D">
        <w:t>pour initialiser un dépôt</w:t>
      </w:r>
      <w:r>
        <w:t xml:space="preserve"> et </w:t>
      </w:r>
      <w:r w:rsidRPr="00492F6D">
        <w:t xml:space="preserve">nommer la branche principale </w:t>
      </w:r>
      <w:r w:rsidRPr="00492F6D">
        <w:rPr>
          <w:rFonts w:ascii="Courier New" w:hAnsi="Courier New" w:cs="Courier New"/>
        </w:rPr>
        <w:t>main</w:t>
      </w:r>
      <w:r w:rsidRPr="00492F6D">
        <w:t xml:space="preserve"> au lieu de </w:t>
      </w:r>
      <w:proofErr w:type="gramStart"/>
      <w:r w:rsidRPr="00492F6D">
        <w:rPr>
          <w:rFonts w:ascii="Courier New" w:hAnsi="Courier New" w:cs="Courier New"/>
        </w:rPr>
        <w:t>master</w:t>
      </w:r>
      <w:r>
        <w:t xml:space="preserve">  est</w:t>
      </w:r>
      <w:proofErr w:type="gramEnd"/>
      <w:r>
        <w:t xml:space="preserve"> :  </w:t>
      </w:r>
      <w:r w:rsidRPr="00492F6D">
        <w:rPr>
          <w:rFonts w:ascii="Courier New" w:hAnsi="Courier New" w:cs="Courier New"/>
        </w:rPr>
        <w:t>git init --initial-branch main</w:t>
      </w:r>
    </w:p>
    <w:p w14:paraId="6EC8A53D" w14:textId="6BA83C2E" w:rsidR="00492F6D" w:rsidRPr="00492F6D" w:rsidRDefault="00492F6D" w:rsidP="00492F6D"/>
    <w:p w14:paraId="148229E2" w14:textId="1604BF70" w:rsidR="008B43E4" w:rsidRDefault="008B43E4" w:rsidP="00D8660F">
      <w:r>
        <w:t>On va se contenter, ici, de la syntaxe par défaut :</w:t>
      </w:r>
    </w:p>
    <w:p w14:paraId="1CE773B1" w14:textId="49B3DF16" w:rsidR="00D8660F" w:rsidRDefault="00D8660F" w:rsidP="00D8660F">
      <w:r w:rsidRPr="00D8660F">
        <w:rPr>
          <w:noProof/>
        </w:rPr>
        <w:drawing>
          <wp:inline distT="0" distB="0" distL="0" distR="0" wp14:anchorId="07437730" wp14:editId="04168CD0">
            <wp:extent cx="3271520" cy="1106013"/>
            <wp:effectExtent l="0" t="0" r="5080" b="0"/>
            <wp:docPr id="112309013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90132" name="Image 1" descr="Une image contenant texte, capture d’écran, Police, logiciel&#10;&#10;Description générée automatiquement"/>
                    <pic:cNvPicPr/>
                  </pic:nvPicPr>
                  <pic:blipFill>
                    <a:blip r:embed="rId18"/>
                    <a:stretch>
                      <a:fillRect/>
                    </a:stretch>
                  </pic:blipFill>
                  <pic:spPr>
                    <a:xfrm>
                      <a:off x="0" y="0"/>
                      <a:ext cx="3333980" cy="1127129"/>
                    </a:xfrm>
                    <a:prstGeom prst="rect">
                      <a:avLst/>
                    </a:prstGeom>
                  </pic:spPr>
                </pic:pic>
              </a:graphicData>
            </a:graphic>
          </wp:inline>
        </w:drawing>
      </w:r>
    </w:p>
    <w:p w14:paraId="6449DD52" w14:textId="17389147" w:rsidR="00C94BAB" w:rsidRDefault="00C94BAB" w:rsidP="00127126">
      <w:r>
        <w:rPr>
          <mc:AlternateContent>
            <mc:Choice Requires="w16se"/>
            <mc:Fallback>
              <w:rFonts w:ascii="Segoe UI Emoji" w:eastAsia="Segoe UI Emoji" w:hAnsi="Segoe UI Emoji" w:cs="Segoe UI Emoji"/>
            </mc:Fallback>
          </mc:AlternateContent>
        </w:rPr>
        <mc:AlternateContent>
          <mc:Choice Requires="w16se">
            <w16se:symEx w16se:font="Segoe UI Emoji" w16se:char="26A0"/>
          </mc:Choice>
          <mc:Fallback>
            <w:t>⚠</w:t>
          </mc:Fallback>
        </mc:AlternateContent>
      </w:r>
      <w:r>
        <w:t xml:space="preserve">Il faut vérifier qu’on est bien placé dans le bon dossier avant de faire un </w:t>
      </w:r>
      <w:r w:rsidRPr="000C4833">
        <w:rPr>
          <w:rFonts w:ascii="Courier New" w:hAnsi="Courier New" w:cs="Courier New"/>
        </w:rPr>
        <w:t>git init</w:t>
      </w:r>
    </w:p>
    <w:p w14:paraId="21C65F22" w14:textId="26C76242" w:rsidR="00D06E81" w:rsidRDefault="008D6BAE" w:rsidP="00BB0194">
      <w:r>
        <w:t xml:space="preserve">Une fois le projet initialisé grâce à la commande </w:t>
      </w:r>
      <w:r w:rsidRPr="004C4A58">
        <w:rPr>
          <w:rFonts w:ascii="Courier New" w:hAnsi="Courier New" w:cs="Courier New"/>
        </w:rPr>
        <w:t>git init</w:t>
      </w:r>
      <w:r>
        <w:rPr>
          <w:rFonts w:ascii="Courier New" w:hAnsi="Courier New" w:cs="Courier New"/>
        </w:rPr>
        <w:t xml:space="preserve">, </w:t>
      </w:r>
      <w:r w:rsidRPr="000C4833">
        <w:t xml:space="preserve">un nouveau </w:t>
      </w:r>
      <w:r w:rsidRPr="000A4FF1">
        <w:rPr>
          <w:b/>
          <w:bCs/>
        </w:rPr>
        <w:t>dossier caché .</w:t>
      </w:r>
      <w:r w:rsidRPr="000C4833">
        <w:t xml:space="preserve">git apparait </w:t>
      </w:r>
      <w:r w:rsidR="001C5673">
        <w:t xml:space="preserve">à </w:t>
      </w:r>
      <w:r w:rsidR="001C5673" w:rsidRPr="001C5673">
        <w:rPr>
          <w:b/>
          <w:bCs/>
        </w:rPr>
        <w:t>la racine</w:t>
      </w:r>
      <w:r w:rsidRPr="001C5673">
        <w:rPr>
          <w:b/>
          <w:bCs/>
        </w:rPr>
        <w:t xml:space="preserve"> dossier</w:t>
      </w:r>
      <w:r w:rsidRPr="000C4833">
        <w:t xml:space="preserve"> du projet</w:t>
      </w:r>
      <w:r w:rsidR="00BB0194">
        <w:t>.</w:t>
      </w:r>
    </w:p>
    <w:p w14:paraId="2D51309C" w14:textId="26F31614" w:rsidR="000A4FF1" w:rsidRDefault="009A3527" w:rsidP="00BB0194">
      <w:r>
        <w:rPr>
          <mc:AlternateContent>
            <mc:Choice Requires="w16se"/>
            <mc:Fallback>
              <w:rFonts w:ascii="Segoe UI Emoji" w:eastAsia="Segoe UI Emoji" w:hAnsi="Segoe UI Emoji" w:cs="Segoe UI Emoji"/>
            </mc:Fallback>
          </mc:AlternateContent>
        </w:rPr>
        <mc:AlternateContent>
          <mc:Choice Requires="w16se">
            <w16se:symEx w16se:font="Segoe UI Emoji" w16se:char="1F449"/>
          </mc:Choice>
          <mc:Fallback>
            <w:t>👉</w:t>
          </mc:Fallback>
        </mc:AlternateContent>
      </w:r>
      <w:r w:rsidR="00D06E81">
        <w:t xml:space="preserve">Ce dossier </w:t>
      </w:r>
      <w:r w:rsidR="00645BC5">
        <w:t xml:space="preserve">est </w:t>
      </w:r>
      <w:r w:rsidR="001C5673">
        <w:t>caché par défaut.</w:t>
      </w:r>
    </w:p>
    <w:p w14:paraId="2C8D1B57" w14:textId="7DDD9A9E" w:rsidR="000A4FF1" w:rsidRDefault="00FE2AE9" w:rsidP="000A4FF1">
      <w:pPr>
        <w:spacing w:after="0"/>
      </w:pPr>
      <w:r>
        <w:rPr>
          <w:noProof/>
        </w:rPr>
        <w:drawing>
          <wp:inline distT="0" distB="0" distL="0" distR="0" wp14:anchorId="482ECF85" wp14:editId="46DBEB45">
            <wp:extent cx="400000" cy="400000"/>
            <wp:effectExtent l="0" t="0" r="635" b="635"/>
            <wp:docPr id="13196181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18101" name=""/>
                    <pic:cNvPicPr/>
                  </pic:nvPicPr>
                  <pic:blipFill>
                    <a:blip r:embed="rId19"/>
                    <a:stretch>
                      <a:fillRect/>
                    </a:stretch>
                  </pic:blipFill>
                  <pic:spPr>
                    <a:xfrm>
                      <a:off x="0" y="0"/>
                      <a:ext cx="400000" cy="400000"/>
                    </a:xfrm>
                    <a:prstGeom prst="rect">
                      <a:avLst/>
                    </a:prstGeom>
                  </pic:spPr>
                </pic:pic>
              </a:graphicData>
            </a:graphic>
          </wp:inline>
        </w:drawing>
      </w:r>
      <w:r>
        <w:t xml:space="preserve"> </w:t>
      </w:r>
      <w:r w:rsidR="000A4FF1">
        <w:t>Afficher un dossier caché :</w:t>
      </w:r>
    </w:p>
    <w:p w14:paraId="3F8FA641" w14:textId="4C03613D" w:rsidR="000A4FF1" w:rsidRDefault="000A4FF1" w:rsidP="000A4FF1">
      <w:pPr>
        <w:pStyle w:val="Paragraphedeliste"/>
        <w:numPr>
          <w:ilvl w:val="0"/>
          <w:numId w:val="13"/>
        </w:numPr>
        <w:spacing w:after="0"/>
      </w:pPr>
      <w:r>
        <w:t>Ouvrir l’Explorateur de fichiers à l’endroit du répertoire contenant le projet git</w:t>
      </w:r>
    </w:p>
    <w:p w14:paraId="07F4BC30" w14:textId="69EE3111" w:rsidR="000A4FF1" w:rsidRDefault="000A4FF1" w:rsidP="000A4FF1">
      <w:pPr>
        <w:pStyle w:val="Paragraphedeliste"/>
        <w:numPr>
          <w:ilvl w:val="0"/>
          <w:numId w:val="13"/>
        </w:numPr>
        <w:spacing w:after="0"/>
      </w:pPr>
      <w:r>
        <w:t>Sélectionne</w:t>
      </w:r>
      <w:r w:rsidR="00A817FD">
        <w:t>r</w:t>
      </w:r>
      <w:r>
        <w:t xml:space="preserve"> Affich</w:t>
      </w:r>
      <w:r w:rsidR="00A817FD">
        <w:t>age</w:t>
      </w:r>
      <w:r w:rsidR="00570D1E">
        <w:t xml:space="preserve"> </w:t>
      </w:r>
      <w:r>
        <w:t>&gt; Éléments masqués.</w:t>
      </w:r>
    </w:p>
    <w:p w14:paraId="0729D1E5" w14:textId="77777777" w:rsidR="00BB0194" w:rsidRDefault="00BB0194" w:rsidP="00BB0194">
      <w:pPr>
        <w:spacing w:after="0"/>
      </w:pPr>
    </w:p>
    <w:p w14:paraId="54F9DD86" w14:textId="2966F2AB" w:rsidR="00BB0194" w:rsidRDefault="00BB0194" w:rsidP="00BB0194">
      <w:pPr>
        <w:spacing w:after="0"/>
      </w:pPr>
      <w:r>
        <w:rPr>
          <w:noProof/>
        </w:rPr>
        <w:lastRenderedPageBreak/>
        <w:drawing>
          <wp:inline distT="0" distB="0" distL="0" distR="0" wp14:anchorId="6D7865AE" wp14:editId="560FAAB4">
            <wp:extent cx="5760720" cy="1324716"/>
            <wp:effectExtent l="0" t="0" r="0" b="8890"/>
            <wp:docPr id="1249055287" name="Image 1" descr="Une image contenant texte, capture d’écran,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55287" name="Image 1" descr="Une image contenant texte, capture d’écran, logiciel, lign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324716"/>
                    </a:xfrm>
                    <a:prstGeom prst="rect">
                      <a:avLst/>
                    </a:prstGeom>
                    <a:noFill/>
                    <a:ln>
                      <a:noFill/>
                    </a:ln>
                  </pic:spPr>
                </pic:pic>
              </a:graphicData>
            </a:graphic>
          </wp:inline>
        </w:drawing>
      </w:r>
    </w:p>
    <w:p w14:paraId="1693E4DB" w14:textId="77777777" w:rsidR="001C5673" w:rsidRDefault="001C5673" w:rsidP="00BB0194">
      <w:pPr>
        <w:spacing w:after="0"/>
      </w:pPr>
    </w:p>
    <w:p w14:paraId="3591FF83" w14:textId="77777777" w:rsidR="001C5673" w:rsidRDefault="001C5673" w:rsidP="00BB0194">
      <w:pPr>
        <w:spacing w:after="0"/>
      </w:pPr>
    </w:p>
    <w:p w14:paraId="604FC7CE" w14:textId="4319BBF7" w:rsidR="001C5673" w:rsidRDefault="001C5673" w:rsidP="00BB0194">
      <w:pPr>
        <w:spacing w:after="0"/>
      </w:pPr>
      <w:r>
        <w:t>C</w:t>
      </w:r>
      <w:r w:rsidRPr="001C5673">
        <w:t>e répertoire .git contient plusieurs sous-répertoires et fichiers, chacun ayant une fonction</w:t>
      </w:r>
      <w:r>
        <w:t xml:space="preserve"> bien</w:t>
      </w:r>
      <w:r w:rsidRPr="001C5673">
        <w:t xml:space="preserve"> spécifique :</w:t>
      </w:r>
    </w:p>
    <w:p w14:paraId="3978FB74" w14:textId="77777777" w:rsidR="00BB0194" w:rsidRDefault="00BB0194" w:rsidP="00BB0194">
      <w:pPr>
        <w:spacing w:after="0"/>
      </w:pPr>
    </w:p>
    <w:p w14:paraId="5CFC2A7E" w14:textId="77777777" w:rsidR="008D3575" w:rsidRDefault="008D3575" w:rsidP="008D3575">
      <w:pPr>
        <w:pStyle w:val="Paragraphedeliste"/>
        <w:numPr>
          <w:ilvl w:val="0"/>
          <w:numId w:val="14"/>
        </w:numPr>
      </w:pPr>
      <w:proofErr w:type="spellStart"/>
      <w:r w:rsidRPr="000B6686">
        <w:rPr>
          <w:b/>
          <w:bCs/>
          <w:i/>
          <w:iCs/>
        </w:rPr>
        <w:t>objects</w:t>
      </w:r>
      <w:proofErr w:type="spellEnd"/>
      <w:r>
        <w:t>: Ce répertoire contient les objets Git. Un objet Git peut être un fichier, un répertoire, un commit, un tag... Chaque objet est identifié par un hash SHA-1 unique qui représente son contenu.</w:t>
      </w:r>
    </w:p>
    <w:p w14:paraId="50F701BC" w14:textId="77777777" w:rsidR="008D3575" w:rsidRDefault="008D3575" w:rsidP="008D3575">
      <w:pPr>
        <w:pStyle w:val="Paragraphedeliste"/>
        <w:numPr>
          <w:ilvl w:val="0"/>
          <w:numId w:val="14"/>
        </w:numPr>
      </w:pPr>
      <w:proofErr w:type="spellStart"/>
      <w:r w:rsidRPr="000B6686">
        <w:rPr>
          <w:b/>
          <w:bCs/>
          <w:i/>
          <w:iCs/>
        </w:rPr>
        <w:t>refs</w:t>
      </w:r>
      <w:proofErr w:type="spellEnd"/>
      <w:r>
        <w:t>: Ce répertoire contient des pointeurs vers les objets Git. Les branches, les tags et HEAD (qui pointe vers le commit actuel) sont des références.</w:t>
      </w:r>
    </w:p>
    <w:p w14:paraId="2F0A5A98" w14:textId="77777777" w:rsidR="008D3575" w:rsidRDefault="008D3575" w:rsidP="008D3575">
      <w:pPr>
        <w:pStyle w:val="Paragraphedeliste"/>
        <w:numPr>
          <w:ilvl w:val="0"/>
          <w:numId w:val="14"/>
        </w:numPr>
      </w:pPr>
      <w:r w:rsidRPr="000B6686">
        <w:rPr>
          <w:b/>
          <w:bCs/>
          <w:i/>
          <w:iCs/>
        </w:rPr>
        <w:t>HEAD</w:t>
      </w:r>
      <w:r>
        <w:t>: Ce fichier spécial contient le SHA-1 du commit auquel pointe la branche courante.</w:t>
      </w:r>
    </w:p>
    <w:p w14:paraId="3B425621" w14:textId="77777777" w:rsidR="008D3575" w:rsidRDefault="008D3575" w:rsidP="008D3575">
      <w:pPr>
        <w:pStyle w:val="Paragraphedeliste"/>
        <w:numPr>
          <w:ilvl w:val="0"/>
          <w:numId w:val="14"/>
        </w:numPr>
      </w:pPr>
      <w:r w:rsidRPr="000B6686">
        <w:rPr>
          <w:b/>
          <w:bCs/>
          <w:i/>
          <w:iCs/>
        </w:rPr>
        <w:t>config</w:t>
      </w:r>
      <w:r>
        <w:t>: Ce fichier contient les configurations spécifiques à votre dépôt Git.</w:t>
      </w:r>
    </w:p>
    <w:p w14:paraId="7AEF12D1" w14:textId="77777777" w:rsidR="008D3575" w:rsidRDefault="008D3575" w:rsidP="008D3575">
      <w:pPr>
        <w:pStyle w:val="Paragraphedeliste"/>
        <w:numPr>
          <w:ilvl w:val="0"/>
          <w:numId w:val="14"/>
        </w:numPr>
      </w:pPr>
      <w:r w:rsidRPr="000B6686">
        <w:rPr>
          <w:b/>
          <w:bCs/>
          <w:i/>
          <w:iCs/>
        </w:rPr>
        <w:t>index</w:t>
      </w:r>
      <w:r>
        <w:t>: Ce fichier, aussi appelé "staging area", est une zone tampon où vous préparez les modifications que vous souhaitez valider.</w:t>
      </w:r>
    </w:p>
    <w:p w14:paraId="398B0D8A" w14:textId="40B1CC2B" w:rsidR="001C5673" w:rsidRDefault="008D3575" w:rsidP="008D3575">
      <w:pPr>
        <w:pStyle w:val="Paragraphedeliste"/>
        <w:numPr>
          <w:ilvl w:val="0"/>
          <w:numId w:val="14"/>
        </w:numPr>
      </w:pPr>
      <w:proofErr w:type="spellStart"/>
      <w:r w:rsidRPr="000B6686">
        <w:rPr>
          <w:b/>
          <w:bCs/>
          <w:i/>
          <w:iCs/>
        </w:rPr>
        <w:t>hooks</w:t>
      </w:r>
      <w:proofErr w:type="spellEnd"/>
      <w:r>
        <w:t>: Ce répertoire contient des scripts qui sont exécutés automatiquement à différents moments du cycle de vie d'un dépôt Git (par exemple, avant ou après un commit).</w:t>
      </w:r>
    </w:p>
    <w:p w14:paraId="120D64D1" w14:textId="77777777" w:rsidR="008D3575" w:rsidRDefault="008D3575" w:rsidP="008D3575">
      <w:pPr>
        <w:spacing w:after="0"/>
      </w:pPr>
    </w:p>
    <w:p w14:paraId="67637520" w14:textId="53F8B78C" w:rsidR="0025775B" w:rsidRDefault="001F2ADE" w:rsidP="009A3527">
      <w:r>
        <w:rPr>
          <w:noProof/>
        </w:rPr>
        <w:drawing>
          <wp:inline distT="0" distB="0" distL="0" distR="0" wp14:anchorId="3A282FDA" wp14:editId="7B9D1342">
            <wp:extent cx="4762500" cy="2735580"/>
            <wp:effectExtent l="0" t="0" r="0" b="7620"/>
            <wp:docPr id="210622530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735580"/>
                    </a:xfrm>
                    <a:prstGeom prst="rect">
                      <a:avLst/>
                    </a:prstGeom>
                    <a:noFill/>
                    <a:ln>
                      <a:noFill/>
                    </a:ln>
                  </pic:spPr>
                </pic:pic>
              </a:graphicData>
            </a:graphic>
          </wp:inline>
        </w:drawing>
      </w:r>
    </w:p>
    <w:p w14:paraId="783678E3" w14:textId="2494378B" w:rsidR="001C5673" w:rsidRDefault="001C5673" w:rsidP="00B570F2">
      <w:pPr>
        <w:spacing w:after="0"/>
        <w:rPr>
          <w:rFonts w:ascii="Segoe UI Emoji" w:hAnsi="Segoe UI Emoji" w:cs="Segoe UI Emoji"/>
        </w:rPr>
      </w:pPr>
      <w:r>
        <w:rPr>
          <w:noProof/>
        </w:rPr>
        <w:drawing>
          <wp:inline distT="0" distB="0" distL="0" distR="0" wp14:anchorId="2D7CF84D" wp14:editId="2E4E779E">
            <wp:extent cx="400000" cy="400000"/>
            <wp:effectExtent l="0" t="0" r="635" b="635"/>
            <wp:docPr id="6133005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00546" name=""/>
                    <pic:cNvPicPr/>
                  </pic:nvPicPr>
                  <pic:blipFill>
                    <a:blip r:embed="rId22"/>
                    <a:stretch>
                      <a:fillRect/>
                    </a:stretch>
                  </pic:blipFill>
                  <pic:spPr>
                    <a:xfrm>
                      <a:off x="0" y="0"/>
                      <a:ext cx="400000" cy="400000"/>
                    </a:xfrm>
                    <a:prstGeom prst="rect">
                      <a:avLst/>
                    </a:prstGeom>
                  </pic:spPr>
                </pic:pic>
              </a:graphicData>
            </a:graphic>
          </wp:inline>
        </w:drawing>
      </w:r>
      <w:r w:rsidR="001F2ADE" w:rsidRPr="001F2ADE">
        <w:t xml:space="preserve"> </w:t>
      </w:r>
      <w:r w:rsidR="001F2ADE" w:rsidRPr="00BF67A9">
        <w:rPr>
          <w:b/>
          <w:bCs/>
          <w:color w:val="FF0000"/>
        </w:rPr>
        <w:t>Il ne faut pas modifier le dossier .git manuellement</w:t>
      </w:r>
      <w:r w:rsidR="001F2ADE" w:rsidRPr="00BF67A9">
        <w:rPr>
          <w:color w:val="FF0000"/>
        </w:rPr>
        <w:t xml:space="preserve"> </w:t>
      </w:r>
      <w:r w:rsidR="001F2ADE">
        <w:rPr>
          <w:rFonts w:ascii="Segoe UI Emoji" w:hAnsi="Segoe UI Emoji" w:cs="Segoe UI Emoji"/>
        </w:rPr>
        <w:t>❗</w:t>
      </w:r>
    </w:p>
    <w:p w14:paraId="5BF0425C" w14:textId="75651921" w:rsidR="001F2ADE" w:rsidRDefault="001F2ADE" w:rsidP="00B570F2">
      <w:pPr>
        <w:spacing w:after="0"/>
      </w:pPr>
      <w:r>
        <w:lastRenderedPageBreak/>
        <w:t xml:space="preserve">En effet, </w:t>
      </w:r>
      <w:r w:rsidR="00B570F2">
        <w:t xml:space="preserve">car </w:t>
      </w:r>
      <w:r>
        <w:t>l</w:t>
      </w:r>
      <w:r w:rsidRPr="001F2ADE">
        <w:t xml:space="preserve">e </w:t>
      </w:r>
      <w:r w:rsidR="00B570F2">
        <w:t>dossier</w:t>
      </w:r>
      <w:r w:rsidR="00B570F2" w:rsidRPr="001F2ADE">
        <w:t xml:space="preserve"> git</w:t>
      </w:r>
      <w:r w:rsidRPr="001F2ADE">
        <w:t xml:space="preserve"> </w:t>
      </w:r>
      <w:r w:rsidR="00B570F2">
        <w:t>a une</w:t>
      </w:r>
      <w:r w:rsidRPr="001F2ADE">
        <w:t xml:space="preserve"> structure complexe et peut facilement être corrompue</w:t>
      </w:r>
      <w:r w:rsidR="00B570F2">
        <w:t>, toute tentative d</w:t>
      </w:r>
      <w:r w:rsidRPr="001F2ADE">
        <w:t>e modifi</w:t>
      </w:r>
      <w:r w:rsidR="00B570F2">
        <w:t>cation</w:t>
      </w:r>
      <w:r w:rsidRPr="001F2ADE">
        <w:t xml:space="preserve"> manuelle</w:t>
      </w:r>
      <w:r w:rsidR="00B570F2">
        <w:t xml:space="preserve"> peut le</w:t>
      </w:r>
      <w:r w:rsidR="002648AC">
        <w:t xml:space="preserve"> détruire</w:t>
      </w:r>
      <w:r w:rsidRPr="001F2ADE">
        <w:t xml:space="preserve">. Il </w:t>
      </w:r>
      <w:r w:rsidR="00B570F2">
        <w:t xml:space="preserve">donc, </w:t>
      </w:r>
      <w:r w:rsidRPr="001F2ADE">
        <w:t xml:space="preserve">est </w:t>
      </w:r>
      <w:r w:rsidRPr="00B570F2">
        <w:rPr>
          <w:b/>
          <w:bCs/>
        </w:rPr>
        <w:t>fortement recommandé</w:t>
      </w:r>
      <w:r w:rsidRPr="001F2ADE">
        <w:t xml:space="preserve"> de n'utiliser que les commandes Git pour interagir avec votre dépôt.</w:t>
      </w:r>
    </w:p>
    <w:p w14:paraId="5062F24F" w14:textId="77777777" w:rsidR="00B570F2" w:rsidRDefault="00B570F2" w:rsidP="00B570F2">
      <w:pPr>
        <w:spacing w:after="0"/>
      </w:pPr>
    </w:p>
    <w:p w14:paraId="1E8DB2F4" w14:textId="5402401A" w:rsidR="006704EC" w:rsidRDefault="006704EC" w:rsidP="00B570F2">
      <w:pPr>
        <w:spacing w:after="0"/>
      </w:pPr>
      <w:r>
        <w:t>Une fois le dépôt initialisé , il est temps de le remplir.</w:t>
      </w:r>
    </w:p>
    <w:p w14:paraId="0A752033" w14:textId="77777777" w:rsidR="00B570F2" w:rsidRDefault="00B570F2" w:rsidP="00B570F2">
      <w:pPr>
        <w:spacing w:after="0"/>
      </w:pPr>
    </w:p>
    <w:p w14:paraId="62492CA5" w14:textId="226D3C98" w:rsidR="00E1143C" w:rsidRDefault="00E1143C" w:rsidP="00E1143C">
      <w:pPr>
        <w:pStyle w:val="Titre2"/>
      </w:pPr>
      <w:bookmarkStart w:id="7" w:name="_Toc184229531"/>
      <w:r>
        <w:t xml:space="preserve">Etape </w:t>
      </w:r>
      <w:r w:rsidR="001078DA">
        <w:t>3</w:t>
      </w:r>
      <w:r w:rsidR="004C0B71">
        <w:t>→</w:t>
      </w:r>
      <w:r w:rsidR="001078DA">
        <w:t xml:space="preserve"> </w:t>
      </w:r>
      <w:r w:rsidR="00127126" w:rsidRPr="00127126">
        <w:t xml:space="preserve">Générer </w:t>
      </w:r>
      <w:r w:rsidR="00341D15">
        <w:t>des</w:t>
      </w:r>
      <w:r w:rsidR="00127126" w:rsidRPr="00127126">
        <w:t xml:space="preserve"> fichiers dans le</w:t>
      </w:r>
      <w:r w:rsidR="00D231CE">
        <w:t xml:space="preserve"> dépôt local</w:t>
      </w:r>
      <w:bookmarkEnd w:id="7"/>
    </w:p>
    <w:p w14:paraId="4398547E" w14:textId="10F49C9D" w:rsidR="00127126" w:rsidRDefault="00127126" w:rsidP="00127126">
      <w:r>
        <w:t xml:space="preserve">On va ouvrir </w:t>
      </w:r>
      <w:hyperlink r:id="rId23" w:history="1">
        <w:r w:rsidRPr="00127126">
          <w:rPr>
            <w:rStyle w:val="Lienhypertexte"/>
          </w:rPr>
          <w:t>VS Code</w:t>
        </w:r>
      </w:hyperlink>
      <w:r>
        <w:rPr>
          <w:rStyle w:val="Appelnotedebasdep"/>
        </w:rPr>
        <w:footnoteReference w:id="5"/>
      </w:r>
      <w:r>
        <w:t xml:space="preserve"> pour générer trois fichiers :</w:t>
      </w:r>
    </w:p>
    <w:p w14:paraId="553EC1EF" w14:textId="68A64956" w:rsidR="00127126" w:rsidRDefault="00127126" w:rsidP="00127126">
      <w:pPr>
        <w:pStyle w:val="Paragraphedeliste"/>
        <w:numPr>
          <w:ilvl w:val="0"/>
          <w:numId w:val="9"/>
        </w:numPr>
      </w:pPr>
      <w:r w:rsidRPr="00127126">
        <w:t>README</w:t>
      </w:r>
      <w:r>
        <w:t xml:space="preserve"> qui </w:t>
      </w:r>
      <w:r w:rsidRPr="00127126">
        <w:t>porte une extension .md pour : Markdown</w:t>
      </w:r>
      <w:r w:rsidRPr="00127126">
        <w:rPr>
          <w:vertAlign w:val="superscript"/>
        </w:rPr>
        <w:footnoteReference w:id="6"/>
      </w:r>
      <w:r>
        <w:t> : qui sert à présenter le projet</w:t>
      </w:r>
      <w:r w:rsidR="00B13C9A">
        <w:t>.</w:t>
      </w:r>
    </w:p>
    <w:p w14:paraId="622C38B5" w14:textId="4E5853B0" w:rsidR="00127126" w:rsidRDefault="00127126" w:rsidP="00127126">
      <w:pPr>
        <w:pStyle w:val="Paragraphedeliste"/>
        <w:numPr>
          <w:ilvl w:val="0"/>
          <w:numId w:val="9"/>
        </w:numPr>
      </w:pPr>
      <w:r>
        <w:t>Index.html</w:t>
      </w:r>
      <w:r w:rsidR="00B13C9A">
        <w:t> : contenu du site.</w:t>
      </w:r>
    </w:p>
    <w:p w14:paraId="6D121F30" w14:textId="4D3C6FB2" w:rsidR="008025DB" w:rsidRDefault="00127126" w:rsidP="00296D10">
      <w:pPr>
        <w:pStyle w:val="Paragraphedeliste"/>
        <w:numPr>
          <w:ilvl w:val="0"/>
          <w:numId w:val="9"/>
        </w:numPr>
      </w:pPr>
      <w:r>
        <w:t>Style.css</w:t>
      </w:r>
      <w:r w:rsidR="00B13C9A">
        <w:t> : fichier de style qui sera relié au fichier précédent.</w:t>
      </w:r>
    </w:p>
    <w:p w14:paraId="2B915FA8" w14:textId="2942F4A7" w:rsidR="00127FE4" w:rsidRDefault="00127FE4" w:rsidP="00127FE4">
      <w:pPr>
        <w:pStyle w:val="Paragraphedeliste"/>
      </w:pPr>
      <w:r w:rsidRPr="009A3527">
        <w:rPr>
          <w:noProof/>
        </w:rPr>
        <w:drawing>
          <wp:inline distT="0" distB="0" distL="0" distR="0" wp14:anchorId="08B069D6" wp14:editId="72D8EEF0">
            <wp:extent cx="2460698" cy="1571625"/>
            <wp:effectExtent l="0" t="0" r="0" b="0"/>
            <wp:docPr id="1220785017"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5017" name="Image 1" descr="Une image contenant texte, capture d’écran, Police, logiciel&#10;&#10;Description générée automatiquement"/>
                    <pic:cNvPicPr/>
                  </pic:nvPicPr>
                  <pic:blipFill rotWithShape="1">
                    <a:blip r:embed="rId24"/>
                    <a:srcRect l="2513"/>
                    <a:stretch/>
                  </pic:blipFill>
                  <pic:spPr bwMode="auto">
                    <a:xfrm>
                      <a:off x="0" y="0"/>
                      <a:ext cx="2461041" cy="1571844"/>
                    </a:xfrm>
                    <a:prstGeom prst="rect">
                      <a:avLst/>
                    </a:prstGeom>
                    <a:ln>
                      <a:noFill/>
                    </a:ln>
                    <a:extLst>
                      <a:ext uri="{53640926-AAD7-44D8-BBD7-CCE9431645EC}">
                        <a14:shadowObscured xmlns:a14="http://schemas.microsoft.com/office/drawing/2010/main"/>
                      </a:ext>
                    </a:extLst>
                  </pic:spPr>
                </pic:pic>
              </a:graphicData>
            </a:graphic>
          </wp:inline>
        </w:drawing>
      </w:r>
    </w:p>
    <w:p w14:paraId="45D4CF67" w14:textId="65B3F6A1" w:rsidR="000C4833" w:rsidRDefault="004009E7" w:rsidP="001078DA">
      <w:r w:rsidRPr="004009E7">
        <w:rPr>
          <w:noProof/>
        </w:rPr>
        <w:drawing>
          <wp:inline distT="0" distB="0" distL="0" distR="0" wp14:anchorId="44095D46" wp14:editId="777E72A4">
            <wp:extent cx="5760720" cy="1597660"/>
            <wp:effectExtent l="0" t="0" r="0" b="2540"/>
            <wp:docPr id="1481419646"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19646" name="Image 1" descr="Une image contenant texte, logiciel, Logiciel multimédia, Logiciel de graphisme&#10;&#10;Description générée automatiquement"/>
                    <pic:cNvPicPr/>
                  </pic:nvPicPr>
                  <pic:blipFill>
                    <a:blip r:embed="rId25"/>
                    <a:stretch>
                      <a:fillRect/>
                    </a:stretch>
                  </pic:blipFill>
                  <pic:spPr>
                    <a:xfrm>
                      <a:off x="0" y="0"/>
                      <a:ext cx="5760720" cy="1597660"/>
                    </a:xfrm>
                    <a:prstGeom prst="rect">
                      <a:avLst/>
                    </a:prstGeom>
                  </pic:spPr>
                </pic:pic>
              </a:graphicData>
            </a:graphic>
          </wp:inline>
        </w:drawing>
      </w:r>
    </w:p>
    <w:p w14:paraId="4973987D" w14:textId="28B06BBE" w:rsidR="009A3527" w:rsidRDefault="0069297E" w:rsidP="001078DA">
      <w:r>
        <w:t>Dossier contenant les 3 fichiers :</w:t>
      </w:r>
    </w:p>
    <w:p w14:paraId="6B47BD0C" w14:textId="455FB96D" w:rsidR="00007FAE" w:rsidRDefault="00CA1391" w:rsidP="00A67AC9">
      <w:r w:rsidRPr="00CA1391">
        <w:rPr>
          <w:noProof/>
        </w:rPr>
        <w:drawing>
          <wp:inline distT="0" distB="0" distL="0" distR="0" wp14:anchorId="13C80EE9" wp14:editId="446BC574">
            <wp:extent cx="4572000" cy="1571625"/>
            <wp:effectExtent l="0" t="0" r="0" b="9525"/>
            <wp:docPr id="121470960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09602" name="Image 1" descr="Une image contenant texte, capture d’écran, Police, nombre&#10;&#10;Description générée automatiquement"/>
                    <pic:cNvPicPr/>
                  </pic:nvPicPr>
                  <pic:blipFill rotWithShape="1">
                    <a:blip r:embed="rId26"/>
                    <a:srcRect r="2241"/>
                    <a:stretch/>
                  </pic:blipFill>
                  <pic:spPr bwMode="auto">
                    <a:xfrm>
                      <a:off x="0" y="0"/>
                      <a:ext cx="4572637" cy="1571844"/>
                    </a:xfrm>
                    <a:prstGeom prst="rect">
                      <a:avLst/>
                    </a:prstGeom>
                    <a:ln>
                      <a:noFill/>
                    </a:ln>
                    <a:extLst>
                      <a:ext uri="{53640926-AAD7-44D8-BBD7-CCE9431645EC}">
                        <a14:shadowObscured xmlns:a14="http://schemas.microsoft.com/office/drawing/2010/main"/>
                      </a:ext>
                    </a:extLst>
                  </pic:spPr>
                </pic:pic>
              </a:graphicData>
            </a:graphic>
          </wp:inline>
        </w:drawing>
      </w:r>
    </w:p>
    <w:p w14:paraId="08AE725E" w14:textId="77777777" w:rsidR="00E03250" w:rsidRDefault="00E03250" w:rsidP="00A67AC9"/>
    <w:p w14:paraId="4C771A96" w14:textId="4FBEC89C" w:rsidR="00E03250" w:rsidRDefault="00E03250" w:rsidP="00A67AC9">
      <w:r>
        <w:t>Après avoir ajouté du contenu au dossier , il convient d’adapter le nom de la branche principale.</w:t>
      </w:r>
    </w:p>
    <w:p w14:paraId="14CC2A56" w14:textId="77777777" w:rsidR="00E03250" w:rsidRDefault="00E03250" w:rsidP="00A67AC9"/>
    <w:p w14:paraId="280FCE5E" w14:textId="78A9A75F" w:rsidR="004E0AEB" w:rsidRDefault="004E0AEB" w:rsidP="004E0AEB">
      <w:pPr>
        <w:pStyle w:val="Titre2"/>
      </w:pPr>
      <w:bookmarkStart w:id="8" w:name="_Toc184229532"/>
      <w:r>
        <w:t>Etape 4 → Renommer la branche</w:t>
      </w:r>
      <w:r w:rsidR="00075A33">
        <w:t xml:space="preserve"> locale</w:t>
      </w:r>
      <w:r>
        <w:t xml:space="preserve"> </w:t>
      </w:r>
      <w:r w:rsidR="00075A33">
        <w:t xml:space="preserve">de </w:t>
      </w:r>
      <w:r>
        <w:t>master en main</w:t>
      </w:r>
      <w:bookmarkEnd w:id="8"/>
    </w:p>
    <w:p w14:paraId="063FE790" w14:textId="02FF3647" w:rsidR="004E0AEB" w:rsidRDefault="004E0AEB" w:rsidP="004E0AEB">
      <w:hyperlink r:id="rId27" w:history="1">
        <w:r w:rsidRPr="001317F6">
          <w:rPr>
            <w:rStyle w:val="Lienhypertexte"/>
            <w:rFonts w:ascii="Verdana" w:hAnsi="Verdana"/>
            <w:color w:val="002060"/>
            <w:sz w:val="20"/>
            <w:szCs w:val="20"/>
            <w:shd w:val="clear" w:color="auto" w:fill="FFFFFF"/>
          </w:rPr>
          <w:t>Dès le premier octobre 2020</w:t>
        </w:r>
      </w:hyperlink>
      <w:r>
        <w:rPr>
          <w:rStyle w:val="Appelnotedebasdep"/>
          <w:rFonts w:ascii="Verdana" w:hAnsi="Verdana"/>
          <w:color w:val="212529"/>
          <w:sz w:val="20"/>
          <w:szCs w:val="20"/>
          <w:shd w:val="clear" w:color="auto" w:fill="FFFFFF"/>
        </w:rPr>
        <w:footnoteReference w:id="7"/>
      </w:r>
      <w:r>
        <w:rPr>
          <w:rFonts w:ascii="Verdana" w:hAnsi="Verdana"/>
          <w:color w:val="212529"/>
          <w:sz w:val="20"/>
          <w:szCs w:val="20"/>
          <w:shd w:val="clear" w:color="auto" w:fill="FFFFFF"/>
        </w:rPr>
        <w:t xml:space="preserve">, </w:t>
      </w:r>
      <w:r w:rsidRPr="001317F6">
        <w:t>tous les nouveaux dépôts que vous créerez utiliseront main plutôt que master pour désigner la branche par défaut », annonce GitHub. La mesure cible également les dépôts existants qui s’appuient sur le terme master pour désigner la branche principale.</w:t>
      </w:r>
    </w:p>
    <w:p w14:paraId="5A0A947B" w14:textId="3ECC05DD" w:rsidR="001317F6" w:rsidRDefault="001317F6" w:rsidP="004E0AEB">
      <w:pPr>
        <w:rPr>
          <w:rFonts w:ascii="Verdana" w:hAnsi="Verdana"/>
          <w:color w:val="212529"/>
          <w:sz w:val="20"/>
          <w:szCs w:val="20"/>
          <w:shd w:val="clear" w:color="auto" w:fill="FFFFFF"/>
        </w:rPr>
      </w:pPr>
      <w:r>
        <w:t xml:space="preserve">Nom de la branche locale actuelle : </w:t>
      </w:r>
      <w:r w:rsidRPr="001317F6">
        <w:rPr>
          <w:rFonts w:ascii="Courier New" w:hAnsi="Courier New" w:cs="Courier New"/>
          <w:shd w:val="clear" w:color="auto" w:fill="FFFFFF"/>
        </w:rPr>
        <w:t>master</w:t>
      </w:r>
    </w:p>
    <w:p w14:paraId="17302C72" w14:textId="03093860" w:rsidR="008C4F96" w:rsidRDefault="008C4F96" w:rsidP="00ED5822">
      <w:pPr>
        <w:spacing w:after="0"/>
        <w:rPr>
          <w:rFonts w:ascii="Verdana" w:hAnsi="Verdana"/>
          <w:color w:val="212529"/>
          <w:sz w:val="20"/>
          <w:szCs w:val="20"/>
          <w:shd w:val="clear" w:color="auto" w:fill="FFFFFF"/>
        </w:rPr>
      </w:pPr>
      <w:r>
        <w:rPr>
          <w:rFonts w:ascii="Verdana" w:hAnsi="Verdana"/>
          <w:noProof/>
          <w:color w:val="212529"/>
          <w:sz w:val="20"/>
          <w:szCs w:val="20"/>
          <w:shd w:val="clear" w:color="auto" w:fill="FFFFFF"/>
        </w:rPr>
        <w:drawing>
          <wp:inline distT="0" distB="0" distL="0" distR="0" wp14:anchorId="27C3C06E" wp14:editId="2166A674">
            <wp:extent cx="5753735" cy="819397"/>
            <wp:effectExtent l="0" t="0" r="0" b="0"/>
            <wp:docPr id="792988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b="28112"/>
                    <a:stretch/>
                  </pic:blipFill>
                  <pic:spPr bwMode="auto">
                    <a:xfrm>
                      <a:off x="0" y="0"/>
                      <a:ext cx="5753735" cy="819397"/>
                    </a:xfrm>
                    <a:prstGeom prst="rect">
                      <a:avLst/>
                    </a:prstGeom>
                    <a:noFill/>
                    <a:ln>
                      <a:noFill/>
                    </a:ln>
                    <a:extLst>
                      <a:ext uri="{53640926-AAD7-44D8-BBD7-CCE9431645EC}">
                        <a14:shadowObscured xmlns:a14="http://schemas.microsoft.com/office/drawing/2010/main"/>
                      </a:ext>
                    </a:extLst>
                  </pic:spPr>
                </pic:pic>
              </a:graphicData>
            </a:graphic>
          </wp:inline>
        </w:drawing>
      </w:r>
    </w:p>
    <w:p w14:paraId="6E1E190B" w14:textId="23DD2D3F" w:rsidR="008C4F96" w:rsidRDefault="004B7177" w:rsidP="0016584C">
      <w:pPr>
        <w:rPr>
          <w:shd w:val="clear" w:color="auto" w:fill="FFFFFF"/>
        </w:rPr>
      </w:pPr>
      <w:r>
        <w:rPr>
          <w:shd w:val="clear" w:color="auto" w:fill="FFFFFF"/>
        </w:rPr>
        <w:t>On va donc</w:t>
      </w:r>
      <w:r w:rsidR="008C4F96">
        <w:rPr>
          <w:shd w:val="clear" w:color="auto" w:fill="FFFFFF"/>
        </w:rPr>
        <w:t xml:space="preserve"> renommer la branche </w:t>
      </w:r>
      <w:r w:rsidR="008C4F96" w:rsidRPr="008C4F96">
        <w:rPr>
          <w:b/>
          <w:bCs/>
          <w:shd w:val="clear" w:color="auto" w:fill="FFFFFF"/>
        </w:rPr>
        <w:t>master</w:t>
      </w:r>
      <w:r w:rsidR="008C4F96">
        <w:rPr>
          <w:shd w:val="clear" w:color="auto" w:fill="FFFFFF"/>
        </w:rPr>
        <w:t xml:space="preserve"> en </w:t>
      </w:r>
      <w:r w:rsidR="008C4F96" w:rsidRPr="008C4F96">
        <w:rPr>
          <w:b/>
          <w:bCs/>
          <w:shd w:val="clear" w:color="auto" w:fill="FFFFFF"/>
        </w:rPr>
        <w:t>main</w:t>
      </w:r>
      <w:r>
        <w:rPr>
          <w:shd w:val="clear" w:color="auto" w:fill="FFFFFF"/>
        </w:rPr>
        <w:t>.</w:t>
      </w:r>
    </w:p>
    <w:p w14:paraId="07669877" w14:textId="0EAD721C" w:rsidR="00AF2849" w:rsidRPr="0022512A" w:rsidRDefault="00AF2849" w:rsidP="00AF2849">
      <w:pPr>
        <w:pStyle w:val="Titre3"/>
      </w:pPr>
      <w:bookmarkStart w:id="9" w:name="_Toc184229533"/>
      <w:r>
        <w:t>Syntaxe de la commande p</w:t>
      </w:r>
      <w:r w:rsidRPr="00AF2849">
        <w:t>our renommer la branche master en main</w:t>
      </w:r>
      <w:bookmarkEnd w:id="9"/>
    </w:p>
    <w:p w14:paraId="27CC3C03" w14:textId="577C920C" w:rsidR="00D934C0" w:rsidRDefault="00E110F9" w:rsidP="00E25953">
      <w:pPr>
        <w:rPr>
          <w:shd w:val="clear" w:color="auto" w:fill="FFFFFF"/>
        </w:rPr>
      </w:pPr>
      <w:r>
        <w:rPr>
          <w:shd w:val="clear" w:color="auto" w:fill="FFFFFF"/>
        </w:rPr>
        <w:t>Cette commande admet 2 syntaxes </w:t>
      </w:r>
      <w:r w:rsidR="00FC34E3">
        <w:rPr>
          <w:shd w:val="clear" w:color="auto" w:fill="FFFFFF"/>
        </w:rPr>
        <w:t>Bash</w:t>
      </w:r>
      <w:r w:rsidR="00FC34E3">
        <w:rPr>
          <w:rStyle w:val="Appelnotedebasdep"/>
          <w:shd w:val="clear" w:color="auto" w:fill="FFFFFF"/>
        </w:rPr>
        <w:footnoteReference w:id="8"/>
      </w:r>
      <w:r>
        <w:rPr>
          <w:shd w:val="clear" w:color="auto" w:fill="FFFFFF"/>
        </w:rPr>
        <w:t>:</w:t>
      </w:r>
    </w:p>
    <w:p w14:paraId="08EB0042" w14:textId="77777777" w:rsidR="00E25953" w:rsidRPr="00DB3E99" w:rsidRDefault="00E110F9" w:rsidP="00E25953">
      <w:pPr>
        <w:pStyle w:val="Paragraphedeliste"/>
        <w:numPr>
          <w:ilvl w:val="0"/>
          <w:numId w:val="19"/>
        </w:numPr>
        <w:rPr>
          <w:rFonts w:ascii="Courier New" w:hAnsi="Courier New" w:cs="Courier New"/>
          <w:shd w:val="clear" w:color="auto" w:fill="FFFFFF"/>
          <w:lang w:val="en-US"/>
        </w:rPr>
      </w:pPr>
      <w:r w:rsidRPr="00DB3E99">
        <w:rPr>
          <w:rFonts w:ascii="Courier New" w:hAnsi="Courier New" w:cs="Courier New"/>
          <w:shd w:val="clear" w:color="auto" w:fill="FFFFFF"/>
          <w:lang w:val="en-US"/>
        </w:rPr>
        <w:t xml:space="preserve">git branch </w:t>
      </w:r>
      <w:r w:rsidRPr="00DB3E99">
        <w:rPr>
          <w:rFonts w:ascii="Courier New" w:hAnsi="Courier New" w:cs="Courier New"/>
          <w:b/>
          <w:bCs/>
          <w:shd w:val="clear" w:color="auto" w:fill="FFFFFF"/>
          <w:lang w:val="en-US"/>
        </w:rPr>
        <w:t>-m</w:t>
      </w:r>
      <w:r w:rsidRPr="00DB3E99">
        <w:rPr>
          <w:rFonts w:ascii="Courier New" w:hAnsi="Courier New" w:cs="Courier New"/>
          <w:shd w:val="clear" w:color="auto" w:fill="FFFFFF"/>
          <w:lang w:val="en-US"/>
        </w:rPr>
        <w:t xml:space="preserve"> master main</w:t>
      </w:r>
      <w:r w:rsidR="00E25953" w:rsidRPr="00DB3E99">
        <w:rPr>
          <w:rFonts w:ascii="Courier New" w:hAnsi="Courier New" w:cs="Courier New"/>
          <w:shd w:val="clear" w:color="auto" w:fill="FFFFFF"/>
          <w:lang w:val="en-US"/>
        </w:rPr>
        <w:t xml:space="preserve"> : </w:t>
      </w:r>
    </w:p>
    <w:p w14:paraId="4A5A44AB" w14:textId="688A79ED" w:rsidR="00E25953" w:rsidRPr="00E25953" w:rsidRDefault="00DE322E" w:rsidP="00E25953">
      <w:pPr>
        <w:pStyle w:val="Paragraphedeliste"/>
        <w:numPr>
          <w:ilvl w:val="1"/>
          <w:numId w:val="19"/>
        </w:numPr>
        <w:rPr>
          <w:rFonts w:ascii="Courier New" w:hAnsi="Courier New" w:cs="Courier New"/>
          <w:shd w:val="clear" w:color="auto" w:fill="FFFFFF"/>
        </w:rPr>
      </w:pPr>
      <w:r>
        <w:t>R</w:t>
      </w:r>
      <w:r w:rsidR="00E25953" w:rsidRPr="00E25953">
        <w:t>enomme simplement la branche locale master en main.</w:t>
      </w:r>
      <w:r w:rsidR="00E25953">
        <w:t xml:space="preserve"> </w:t>
      </w:r>
    </w:p>
    <w:p w14:paraId="4F4C5047" w14:textId="4359136F" w:rsidR="00E110F9" w:rsidRPr="00DE322E" w:rsidRDefault="00DE322E" w:rsidP="00E25953">
      <w:pPr>
        <w:pStyle w:val="Paragraphedeliste"/>
        <w:numPr>
          <w:ilvl w:val="1"/>
          <w:numId w:val="19"/>
        </w:numPr>
        <w:rPr>
          <w:rFonts w:ascii="Courier New" w:hAnsi="Courier New" w:cs="Courier New"/>
          <w:shd w:val="clear" w:color="auto" w:fill="FFFFFF"/>
        </w:rPr>
      </w:pPr>
      <w:r>
        <w:t>E</w:t>
      </w:r>
      <w:r w:rsidR="00E25953">
        <w:t>lle n</w:t>
      </w:r>
      <w:r w:rsidR="00E25953" w:rsidRPr="00E25953">
        <w:t>e pousse pas les changements sur le dépôt distant</w:t>
      </w:r>
      <w:r w:rsidR="00E25953">
        <w:t>.</w:t>
      </w:r>
    </w:p>
    <w:p w14:paraId="1E7A3283" w14:textId="74B728EA" w:rsidR="00DE322E" w:rsidRPr="00E25953" w:rsidRDefault="00DE322E" w:rsidP="00E25953">
      <w:pPr>
        <w:pStyle w:val="Paragraphedeliste"/>
        <w:numPr>
          <w:ilvl w:val="1"/>
          <w:numId w:val="19"/>
        </w:numPr>
        <w:rPr>
          <w:rFonts w:ascii="Courier New" w:hAnsi="Courier New" w:cs="Courier New"/>
          <w:shd w:val="clear" w:color="auto" w:fill="FFFFFF"/>
        </w:rPr>
      </w:pPr>
      <w:r>
        <w:t>On l’u</w:t>
      </w:r>
      <w:r w:rsidRPr="00DE322E">
        <w:t xml:space="preserve">tilise </w:t>
      </w:r>
      <w:r>
        <w:t xml:space="preserve">pour </w:t>
      </w:r>
      <w:r w:rsidRPr="00DE322E">
        <w:t>vérifier les changements</w:t>
      </w:r>
      <w:r>
        <w:t xml:space="preserve"> effectués</w:t>
      </w:r>
      <w:r w:rsidRPr="00DE322E">
        <w:t xml:space="preserve"> localement avant de les pousser sur le dépôt distant</w:t>
      </w:r>
      <w:r w:rsidRPr="00DE322E">
        <w:rPr>
          <w:rFonts w:ascii="Courier New" w:hAnsi="Courier New" w:cs="Courier New"/>
          <w:shd w:val="clear" w:color="auto" w:fill="FFFFFF"/>
        </w:rPr>
        <w:t>.</w:t>
      </w:r>
    </w:p>
    <w:p w14:paraId="279CF4F7" w14:textId="77777777" w:rsidR="00DE322E" w:rsidRPr="00DB3E99" w:rsidRDefault="00E25953" w:rsidP="00E25953">
      <w:pPr>
        <w:pStyle w:val="Paragraphedeliste"/>
        <w:numPr>
          <w:ilvl w:val="0"/>
          <w:numId w:val="19"/>
        </w:numPr>
        <w:rPr>
          <w:rFonts w:ascii="Courier New" w:hAnsi="Courier New" w:cs="Courier New"/>
          <w:shd w:val="clear" w:color="auto" w:fill="FFFFFF"/>
          <w:lang w:val="en-US"/>
        </w:rPr>
      </w:pPr>
      <w:r w:rsidRPr="00DB3E99">
        <w:rPr>
          <w:rFonts w:ascii="Courier New" w:hAnsi="Courier New" w:cs="Courier New"/>
          <w:shd w:val="clear" w:color="auto" w:fill="FFFFFF"/>
          <w:lang w:val="en-US"/>
        </w:rPr>
        <w:t xml:space="preserve">git branch </w:t>
      </w:r>
      <w:r w:rsidRPr="00DB3E99">
        <w:rPr>
          <w:rFonts w:ascii="Courier New" w:hAnsi="Courier New" w:cs="Courier New"/>
          <w:b/>
          <w:bCs/>
          <w:shd w:val="clear" w:color="auto" w:fill="FFFFFF"/>
          <w:lang w:val="en-US"/>
        </w:rPr>
        <w:t>-M</w:t>
      </w:r>
      <w:r w:rsidRPr="00DB3E99">
        <w:rPr>
          <w:rFonts w:ascii="Courier New" w:hAnsi="Courier New" w:cs="Courier New"/>
          <w:shd w:val="clear" w:color="auto" w:fill="FFFFFF"/>
          <w:lang w:val="en-US"/>
        </w:rPr>
        <w:t xml:space="preserve"> master main : </w:t>
      </w:r>
    </w:p>
    <w:p w14:paraId="57E139CE" w14:textId="4B4B5EBE" w:rsidR="00E25953" w:rsidRPr="00DE322E" w:rsidRDefault="00DE322E" w:rsidP="00DE322E">
      <w:pPr>
        <w:pStyle w:val="Paragraphedeliste"/>
        <w:numPr>
          <w:ilvl w:val="1"/>
          <w:numId w:val="19"/>
        </w:numPr>
        <w:rPr>
          <w:rFonts w:ascii="Courier New" w:hAnsi="Courier New" w:cs="Courier New"/>
          <w:shd w:val="clear" w:color="auto" w:fill="FFFFFF"/>
        </w:rPr>
      </w:pPr>
      <w:r w:rsidRPr="00DE322E">
        <w:t>Renomme la branche locale</w:t>
      </w:r>
      <w:r w:rsidRPr="00DE322E">
        <w:rPr>
          <w:b/>
          <w:bCs/>
        </w:rPr>
        <w:t xml:space="preserve"> ET</w:t>
      </w:r>
      <w:r w:rsidRPr="00DE322E">
        <w:t xml:space="preserve"> pousse les changements sur le dépôt distant</w:t>
      </w:r>
      <w:r>
        <w:t>.</w:t>
      </w:r>
    </w:p>
    <w:p w14:paraId="3DA1426F" w14:textId="1BB347CF" w:rsidR="00DE322E" w:rsidRDefault="00DE322E" w:rsidP="00DE322E">
      <w:pPr>
        <w:pStyle w:val="Paragraphedeliste"/>
        <w:numPr>
          <w:ilvl w:val="1"/>
          <w:numId w:val="19"/>
        </w:numPr>
        <w:rPr>
          <w:rFonts w:ascii="Courier New" w:hAnsi="Courier New" w:cs="Courier New"/>
          <w:shd w:val="clear" w:color="auto" w:fill="FFFFFF"/>
        </w:rPr>
      </w:pPr>
      <w:r w:rsidRPr="00DE322E">
        <w:t>Elle établit un suivi entre la nouvelle branche locale et la nouvelle branche distante</w:t>
      </w:r>
      <w:r w:rsidRPr="00DE322E">
        <w:rPr>
          <w:rFonts w:ascii="Courier New" w:hAnsi="Courier New" w:cs="Courier New"/>
          <w:shd w:val="clear" w:color="auto" w:fill="FFFFFF"/>
        </w:rPr>
        <w:t>.</w:t>
      </w:r>
    </w:p>
    <w:p w14:paraId="4E59CD20" w14:textId="6A309E39" w:rsidR="00DE322E" w:rsidRPr="00DE322E" w:rsidRDefault="00DE322E" w:rsidP="00DE322E">
      <w:pPr>
        <w:pStyle w:val="Paragraphedeliste"/>
        <w:numPr>
          <w:ilvl w:val="1"/>
          <w:numId w:val="19"/>
        </w:numPr>
        <w:rPr>
          <w:rFonts w:ascii="Courier New" w:hAnsi="Courier New" w:cs="Courier New"/>
          <w:shd w:val="clear" w:color="auto" w:fill="FFFFFF"/>
        </w:rPr>
      </w:pPr>
      <w:r>
        <w:t xml:space="preserve">Elle est, donc, utilisée pour gagner du temps : </w:t>
      </w:r>
      <w:r w:rsidRPr="00DE322E">
        <w:t xml:space="preserve">renommer la branche locale et mettre à jour le dépôt distant </w:t>
      </w:r>
      <w:r w:rsidRPr="00DE322E">
        <w:rPr>
          <w:b/>
          <w:bCs/>
        </w:rPr>
        <w:t>en une seule étape</w:t>
      </w:r>
      <w:r w:rsidRPr="00DE322E">
        <w:t>.</w:t>
      </w:r>
    </w:p>
    <w:p w14:paraId="70915267" w14:textId="5A4E9E8C" w:rsidR="00E25953" w:rsidRPr="00DE322E" w:rsidRDefault="0025723C" w:rsidP="0025723C">
      <w:pPr>
        <w:rPr>
          <w:shd w:val="clear" w:color="auto" w:fill="FFFFFF"/>
        </w:rPr>
      </w:pPr>
      <w:r>
        <w:rPr>
          <w:shd w:val="clear" w:color="auto" w:fill="FFFFFF"/>
        </w:rPr>
        <w:t>Pour optimiser l’écriture du script, on va utiliser la seconde syntaxe :</w:t>
      </w:r>
    </w:p>
    <w:p w14:paraId="4CF0EED7" w14:textId="5E52D52C" w:rsidR="00C801DE" w:rsidRPr="0025723C" w:rsidRDefault="0025723C" w:rsidP="0025723C">
      <w:pPr>
        <w:rPr>
          <w:rFonts w:ascii="Courier New" w:hAnsi="Courier New" w:cs="Courier New"/>
          <w:shd w:val="clear" w:color="auto" w:fill="FFFFFF"/>
        </w:rPr>
      </w:pPr>
      <w:r>
        <w:rPr>
          <w:noProof/>
        </w:rPr>
        <w:drawing>
          <wp:inline distT="0" distB="0" distL="0" distR="0" wp14:anchorId="07D824B1" wp14:editId="773F9C0F">
            <wp:extent cx="5753735" cy="1294130"/>
            <wp:effectExtent l="0" t="0" r="0" b="1270"/>
            <wp:docPr id="2129636453" name="Image 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36453" name="Image 2" descr="Une image contenant texte, capture d’écran, Police, logiciel&#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1294130"/>
                    </a:xfrm>
                    <a:prstGeom prst="rect">
                      <a:avLst/>
                    </a:prstGeom>
                    <a:noFill/>
                    <a:ln>
                      <a:noFill/>
                    </a:ln>
                  </pic:spPr>
                </pic:pic>
              </a:graphicData>
            </a:graphic>
          </wp:inline>
        </w:drawing>
      </w:r>
    </w:p>
    <w:p w14:paraId="64000ACE" w14:textId="3F4C57C4" w:rsidR="00C801DE" w:rsidRDefault="00C801DE" w:rsidP="00630847">
      <w:r>
        <w:lastRenderedPageBreak/>
        <w:t>Maintenant</w:t>
      </w:r>
      <w:r w:rsidR="0025723C">
        <w:t xml:space="preserve"> que la banche principale a été renommée, </w:t>
      </w:r>
      <w:r>
        <w:t xml:space="preserve"> on est prêt </w:t>
      </w:r>
      <w:r w:rsidR="0025723C">
        <w:t>à</w:t>
      </w:r>
      <w:r>
        <w:t xml:space="preserve"> ajouter les </w:t>
      </w:r>
      <w:r w:rsidR="00CF1C7E">
        <w:t xml:space="preserve">nouveaux </w:t>
      </w:r>
      <w:r>
        <w:t>fichiers dans la zone d’index.</w:t>
      </w:r>
    </w:p>
    <w:p w14:paraId="174D6DB9" w14:textId="77777777" w:rsidR="00C801DE" w:rsidRDefault="00C801DE" w:rsidP="00630847"/>
    <w:p w14:paraId="2EEB6756" w14:textId="1FA2DCEA" w:rsidR="00AB05A6" w:rsidRDefault="00AB05A6" w:rsidP="00AB05A6">
      <w:pPr>
        <w:pStyle w:val="Titre2"/>
      </w:pPr>
      <w:bookmarkStart w:id="10" w:name="_Toc184229534"/>
      <w:r>
        <w:t>Etape 5 → Indexer les fichiers</w:t>
      </w:r>
      <w:bookmarkEnd w:id="10"/>
    </w:p>
    <w:p w14:paraId="77C57DF8" w14:textId="3C673AAB" w:rsidR="0040523C" w:rsidRDefault="00671A0F" w:rsidP="00630847">
      <w:r>
        <w:t>Au préalable, o</w:t>
      </w:r>
      <w:r w:rsidR="0040523C">
        <w:t xml:space="preserve">n va vérifier le contenu du dossier de travail avec la commande : </w:t>
      </w:r>
      <w:r w:rsidR="0040523C" w:rsidRPr="0040523C">
        <w:rPr>
          <w:rFonts w:ascii="Courier New" w:hAnsi="Courier New" w:cs="Courier New"/>
          <w:b/>
          <w:bCs/>
          <w:i/>
          <w:iCs/>
          <w:shd w:val="clear" w:color="auto" w:fill="FFFFFF"/>
        </w:rPr>
        <w:t xml:space="preserve">git </w:t>
      </w:r>
      <w:proofErr w:type="spellStart"/>
      <w:r w:rsidR="0040523C" w:rsidRPr="0040523C">
        <w:rPr>
          <w:rFonts w:ascii="Courier New" w:hAnsi="Courier New" w:cs="Courier New"/>
          <w:b/>
          <w:bCs/>
          <w:i/>
          <w:iCs/>
          <w:shd w:val="clear" w:color="auto" w:fill="FFFFFF"/>
        </w:rPr>
        <w:t>status</w:t>
      </w:r>
      <w:proofErr w:type="spellEnd"/>
      <w:r w:rsidR="0040523C">
        <w:t> :</w:t>
      </w:r>
    </w:p>
    <w:p w14:paraId="2103B8FD" w14:textId="7782AFBE" w:rsidR="0040523C" w:rsidRDefault="00483CDA" w:rsidP="00630847">
      <w:r>
        <w:rPr>
          <w:noProof/>
        </w:rPr>
        <w:drawing>
          <wp:inline distT="0" distB="0" distL="0" distR="0" wp14:anchorId="76B9A764" wp14:editId="27D6D3A9">
            <wp:extent cx="5753735" cy="2844165"/>
            <wp:effectExtent l="0" t="0" r="0" b="0"/>
            <wp:docPr id="74226303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2844165"/>
                    </a:xfrm>
                    <a:prstGeom prst="rect">
                      <a:avLst/>
                    </a:prstGeom>
                    <a:noFill/>
                    <a:ln>
                      <a:noFill/>
                    </a:ln>
                  </pic:spPr>
                </pic:pic>
              </a:graphicData>
            </a:graphic>
          </wp:inline>
        </w:drawing>
      </w:r>
    </w:p>
    <w:p w14:paraId="58457BA4" w14:textId="043BA0FB" w:rsidR="00AE44C7" w:rsidRDefault="0040523C" w:rsidP="00AE44C7">
      <w:r>
        <w:t>Nous avons</w:t>
      </w:r>
      <w:r w:rsidR="00671A0F">
        <w:t xml:space="preserve"> bien</w:t>
      </w:r>
      <w:r>
        <w:t xml:space="preserve"> les 3 fichiers qui sont « </w:t>
      </w:r>
      <w:proofErr w:type="spellStart"/>
      <w:r>
        <w:t>untracked</w:t>
      </w:r>
      <w:proofErr w:type="spellEnd"/>
      <w:r>
        <w:t> » : donc non encore indexés</w:t>
      </w:r>
      <w:r w:rsidR="00280C0D">
        <w:t>.</w:t>
      </w:r>
    </w:p>
    <w:p w14:paraId="64942E2F" w14:textId="6ED1F1A1" w:rsidR="00280C0D" w:rsidRDefault="00280C0D" w:rsidP="000F20AA">
      <w:pPr>
        <w:spacing w:after="0"/>
        <w:rPr>
          <w:rFonts w:ascii="Calibri" w:hAnsi="Calibri" w:cs="Calibri"/>
        </w:rPr>
      </w:pPr>
      <w:r>
        <w:rPr>
          <w:rFonts w:ascii="Calibri" w:hAnsi="Calibri" w:cs="Calibri"/>
        </w:rPr>
        <w:t xml:space="preserve">À ce stade il faut utiliser la commande </w:t>
      </w:r>
      <w:r w:rsidRPr="000F20AA">
        <w:rPr>
          <w:rFonts w:ascii="Courier New" w:hAnsi="Courier New" w:cs="Courier New"/>
        </w:rPr>
        <w:t>git add</w:t>
      </w:r>
      <w:r>
        <w:rPr>
          <w:rFonts w:ascii="Calibri" w:hAnsi="Calibri" w:cs="Calibri"/>
        </w:rPr>
        <w:t xml:space="preserve"> .</w:t>
      </w:r>
    </w:p>
    <w:p w14:paraId="7A88C78B" w14:textId="6F22D668" w:rsidR="000F20AA" w:rsidRPr="000F20AA" w:rsidRDefault="000F20AA" w:rsidP="000F20AA">
      <w:pPr>
        <w:spacing w:after="0"/>
        <w:rPr>
          <w:rFonts w:ascii="Calibri" w:hAnsi="Calibri" w:cs="Calibri"/>
        </w:rPr>
      </w:pPr>
      <w:r>
        <w:rPr>
          <w:rFonts w:ascii="Calibri" w:hAnsi="Calibri" w:cs="Calibri"/>
        </w:rPr>
        <w:t xml:space="preserve">Cette </w:t>
      </w:r>
      <w:r w:rsidRPr="000F20AA">
        <w:rPr>
          <w:rFonts w:ascii="Calibri" w:hAnsi="Calibri" w:cs="Calibri"/>
        </w:rPr>
        <w:t>commande sert à ajouter les fichiers modifiés à la zone de staging ou zone d’index.</w:t>
      </w:r>
    </w:p>
    <w:p w14:paraId="1615DC4E" w14:textId="6C5C132F" w:rsidR="000F20AA" w:rsidRDefault="000F20AA" w:rsidP="000F20AA">
      <w:pPr>
        <w:spacing w:after="0"/>
        <w:rPr>
          <w:rFonts w:ascii="Calibri" w:hAnsi="Calibri" w:cs="Calibri"/>
        </w:rPr>
      </w:pPr>
      <w:r w:rsidRPr="000F20AA">
        <w:rPr>
          <w:rFonts w:ascii="Calibri" w:hAnsi="Calibri" w:cs="Calibri"/>
        </w:rPr>
        <w:t>Lorsqu’un fichier est modifié, Git considère que ce fichier est amendé localement. Pour inclure ces changements dans le prochain commit, on doit donc utiliser cette commande.</w:t>
      </w:r>
    </w:p>
    <w:p w14:paraId="31043ACF" w14:textId="77777777" w:rsidR="000F20AA" w:rsidRDefault="000F20AA" w:rsidP="000F20AA">
      <w:pPr>
        <w:spacing w:after="0"/>
        <w:rPr>
          <w:rFonts w:ascii="Calibri" w:hAnsi="Calibri" w:cs="Calibri"/>
        </w:rPr>
      </w:pPr>
    </w:p>
    <w:p w14:paraId="149A691D" w14:textId="0E6E236C" w:rsidR="000F20AA" w:rsidRDefault="000F20AA" w:rsidP="000F20AA">
      <w:pPr>
        <w:pStyle w:val="Titre3"/>
      </w:pPr>
      <w:bookmarkStart w:id="11" w:name="_Toc184229535"/>
      <w:r>
        <w:t>Syntaxe de la commande git add</w:t>
      </w:r>
      <w:bookmarkEnd w:id="11"/>
    </w:p>
    <w:p w14:paraId="5BFA184C" w14:textId="0E8313F5" w:rsidR="000F20AA" w:rsidRDefault="000F20AA" w:rsidP="000F20AA">
      <w:pPr>
        <w:spacing w:after="0"/>
        <w:rPr>
          <w:rFonts w:ascii="Calibri" w:hAnsi="Calibri" w:cs="Calibri"/>
        </w:rPr>
      </w:pPr>
      <w:r w:rsidRPr="000F20AA">
        <w:rPr>
          <w:rFonts w:ascii="Calibri" w:hAnsi="Calibri" w:cs="Calibri"/>
        </w:rPr>
        <w:t>La syntaxe de base</w:t>
      </w:r>
      <w:r>
        <w:rPr>
          <w:rFonts w:ascii="Calibri" w:hAnsi="Calibri" w:cs="Calibri"/>
        </w:rPr>
        <w:t xml:space="preserve"> pour ajouter :</w:t>
      </w:r>
    </w:p>
    <w:p w14:paraId="4C53BBF4" w14:textId="55A1590C" w:rsidR="000F20AA" w:rsidRPr="00062B02" w:rsidRDefault="000F20AA" w:rsidP="00062B02">
      <w:pPr>
        <w:pStyle w:val="Paragraphedeliste"/>
        <w:numPr>
          <w:ilvl w:val="0"/>
          <w:numId w:val="16"/>
        </w:numPr>
        <w:spacing w:after="0"/>
        <w:rPr>
          <w:rFonts w:ascii="Calibri" w:hAnsi="Calibri" w:cs="Calibri"/>
        </w:rPr>
      </w:pPr>
      <w:r w:rsidRPr="00062B02">
        <w:rPr>
          <w:rFonts w:ascii="Calibri" w:hAnsi="Calibri" w:cs="Calibri"/>
        </w:rPr>
        <w:t xml:space="preserve">un seul fichier modifié :  </w:t>
      </w:r>
      <w:r w:rsidRPr="00062B02">
        <w:rPr>
          <w:rFonts w:ascii="Courier New" w:hAnsi="Courier New" w:cs="Courier New"/>
        </w:rPr>
        <w:t>git add &lt;fichier&gt;</w:t>
      </w:r>
    </w:p>
    <w:p w14:paraId="42AB810D" w14:textId="77777777" w:rsidR="00062B02" w:rsidRDefault="000F20AA" w:rsidP="00062B02">
      <w:pPr>
        <w:pStyle w:val="Paragraphedeliste"/>
        <w:numPr>
          <w:ilvl w:val="0"/>
          <w:numId w:val="16"/>
        </w:numPr>
        <w:spacing w:after="0"/>
        <w:rPr>
          <w:rFonts w:ascii="Calibri" w:hAnsi="Calibri" w:cs="Calibri"/>
        </w:rPr>
      </w:pPr>
      <w:r w:rsidRPr="00062B02">
        <w:rPr>
          <w:rFonts w:ascii="Calibri" w:hAnsi="Calibri" w:cs="Calibri"/>
        </w:rPr>
        <w:t xml:space="preserve">plusieurs fichiers modifiés : </w:t>
      </w:r>
    </w:p>
    <w:p w14:paraId="1B701A96" w14:textId="77777777" w:rsidR="00062B02" w:rsidRPr="00062B02" w:rsidRDefault="000F20AA" w:rsidP="00062B02">
      <w:pPr>
        <w:pStyle w:val="Paragraphedeliste"/>
        <w:numPr>
          <w:ilvl w:val="1"/>
          <w:numId w:val="16"/>
        </w:numPr>
        <w:spacing w:after="0"/>
        <w:rPr>
          <w:rFonts w:ascii="Courier New" w:hAnsi="Courier New" w:cs="Courier New"/>
        </w:rPr>
      </w:pPr>
      <w:r w:rsidRPr="00062B02">
        <w:rPr>
          <w:rFonts w:ascii="Courier New" w:hAnsi="Courier New" w:cs="Courier New"/>
        </w:rPr>
        <w:t xml:space="preserve">git add .   </w:t>
      </w:r>
    </w:p>
    <w:p w14:paraId="5E321C67" w14:textId="36B8A0CB" w:rsidR="000F20AA" w:rsidRPr="00062B02" w:rsidRDefault="000F20AA" w:rsidP="00062B02">
      <w:pPr>
        <w:pStyle w:val="Paragraphedeliste"/>
        <w:numPr>
          <w:ilvl w:val="1"/>
          <w:numId w:val="16"/>
        </w:numPr>
        <w:spacing w:after="0"/>
        <w:rPr>
          <w:rFonts w:ascii="Courier New" w:hAnsi="Courier New" w:cs="Courier New"/>
        </w:rPr>
      </w:pPr>
      <w:r w:rsidRPr="00062B02">
        <w:rPr>
          <w:rFonts w:ascii="Courier New" w:hAnsi="Courier New" w:cs="Courier New"/>
        </w:rPr>
        <w:t>git add -A</w:t>
      </w:r>
    </w:p>
    <w:p w14:paraId="060DA55A" w14:textId="23D78D1E" w:rsidR="000F20AA" w:rsidRPr="00062B02" w:rsidRDefault="000F20AA" w:rsidP="00062B02">
      <w:pPr>
        <w:pStyle w:val="Paragraphedeliste"/>
        <w:numPr>
          <w:ilvl w:val="0"/>
          <w:numId w:val="16"/>
        </w:numPr>
        <w:spacing w:after="0"/>
        <w:rPr>
          <w:rFonts w:ascii="Calibri" w:hAnsi="Calibri" w:cs="Calibri"/>
        </w:rPr>
      </w:pPr>
      <w:r w:rsidRPr="00062B02">
        <w:rPr>
          <w:rFonts w:ascii="Calibri" w:hAnsi="Calibri" w:cs="Calibri"/>
        </w:rPr>
        <w:t xml:space="preserve">un dossier : </w:t>
      </w:r>
      <w:r w:rsidRPr="00062B02">
        <w:rPr>
          <w:rFonts w:ascii="Courier New" w:hAnsi="Courier New" w:cs="Courier New"/>
        </w:rPr>
        <w:t>git add dossier/</w:t>
      </w:r>
    </w:p>
    <w:p w14:paraId="5BA37CB4" w14:textId="77777777" w:rsidR="000F20AA" w:rsidRDefault="000F20AA" w:rsidP="000F20AA">
      <w:pPr>
        <w:spacing w:after="0"/>
        <w:rPr>
          <w:rFonts w:ascii="Calibri" w:hAnsi="Calibri" w:cs="Calibri"/>
        </w:rPr>
      </w:pPr>
    </w:p>
    <w:p w14:paraId="06DFAB11" w14:textId="77777777" w:rsidR="000F20AA" w:rsidRDefault="000F20AA" w:rsidP="000F20AA">
      <w:pPr>
        <w:spacing w:after="0"/>
        <w:rPr>
          <w:rFonts w:ascii="Calibri" w:hAnsi="Calibri" w:cs="Calibri"/>
        </w:rPr>
      </w:pPr>
    </w:p>
    <w:p w14:paraId="7C1A2DC8" w14:textId="4B70AEEC" w:rsidR="000F20AA" w:rsidRDefault="00F978BB" w:rsidP="000F20AA">
      <w:pPr>
        <w:spacing w:after="0"/>
        <w:rPr>
          <w:rFonts w:ascii="Calibri" w:hAnsi="Calibri" w:cs="Calibri"/>
        </w:rPr>
      </w:pPr>
      <w:r>
        <w:rPr>
          <w:rFonts w:ascii="Calibri" w:hAnsi="Calibri" w:cs="Calibri"/>
        </w:rPr>
        <w:t>On va donc</w:t>
      </w:r>
      <w:r w:rsidRPr="00F978BB">
        <w:rPr>
          <w:rFonts w:ascii="Calibri" w:hAnsi="Calibri" w:cs="Calibri"/>
        </w:rPr>
        <w:t xml:space="preserve"> taper la commande : </w:t>
      </w:r>
      <w:r w:rsidRPr="00F978BB">
        <w:rPr>
          <w:rFonts w:ascii="Courier New" w:hAnsi="Courier New" w:cs="Courier New"/>
        </w:rPr>
        <w:t>git add .</w:t>
      </w:r>
      <w:r w:rsidRPr="00F978BB">
        <w:rPr>
          <w:rFonts w:ascii="Calibri" w:hAnsi="Calibri" w:cs="Calibri"/>
        </w:rPr>
        <w:t xml:space="preserve"> </w:t>
      </w:r>
      <w:r>
        <w:rPr>
          <w:rFonts w:ascii="Calibri" w:hAnsi="Calibri" w:cs="Calibri"/>
        </w:rPr>
        <w:t xml:space="preserve"> </w:t>
      </w:r>
      <w:r w:rsidRPr="00F978BB">
        <w:rPr>
          <w:rFonts w:ascii="Calibri" w:hAnsi="Calibri" w:cs="Calibri"/>
        </w:rPr>
        <w:t>pour indexer les 3 fichiers à la fois.</w:t>
      </w:r>
    </w:p>
    <w:p w14:paraId="4277915F" w14:textId="2331CACA" w:rsidR="00D62D48" w:rsidRPr="000F20AA" w:rsidRDefault="00D62D48" w:rsidP="000F20AA">
      <w:pPr>
        <w:spacing w:after="0"/>
        <w:rPr>
          <w:rFonts w:ascii="Calibri" w:hAnsi="Calibri" w:cs="Calibri"/>
        </w:rPr>
      </w:pPr>
      <w:r>
        <w:rPr>
          <w:rFonts w:ascii="Calibri" w:hAnsi="Calibri" w:cs="Calibri"/>
        </w:rPr>
        <w:t>Ensuite les noms des fichiers passeront du rouge au vert.</w:t>
      </w:r>
    </w:p>
    <w:p w14:paraId="5F00A83A" w14:textId="070ED4C8" w:rsidR="009B716F" w:rsidRDefault="00D97677" w:rsidP="00D62D48">
      <w:r>
        <w:rPr>
          <w:noProof/>
        </w:rPr>
        <w:lastRenderedPageBreak/>
        <w:drawing>
          <wp:inline distT="0" distB="0" distL="0" distR="0" wp14:anchorId="4283577D" wp14:editId="0C4D2847">
            <wp:extent cx="5753735" cy="3123591"/>
            <wp:effectExtent l="0" t="0" r="0" b="635"/>
            <wp:docPr id="114761029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b="8193"/>
                    <a:stretch/>
                  </pic:blipFill>
                  <pic:spPr bwMode="auto">
                    <a:xfrm>
                      <a:off x="0" y="0"/>
                      <a:ext cx="5753735" cy="3123591"/>
                    </a:xfrm>
                    <a:prstGeom prst="rect">
                      <a:avLst/>
                    </a:prstGeom>
                    <a:noFill/>
                    <a:ln>
                      <a:noFill/>
                    </a:ln>
                    <a:extLst>
                      <a:ext uri="{53640926-AAD7-44D8-BBD7-CCE9431645EC}">
                        <a14:shadowObscured xmlns:a14="http://schemas.microsoft.com/office/drawing/2010/main"/>
                      </a:ext>
                    </a:extLst>
                  </pic:spPr>
                </pic:pic>
              </a:graphicData>
            </a:graphic>
          </wp:inline>
        </w:drawing>
      </w:r>
    </w:p>
    <w:p w14:paraId="7A50E25B" w14:textId="77777777" w:rsidR="00D62D48" w:rsidRDefault="00D97677" w:rsidP="00A243C4">
      <w:r>
        <w:t xml:space="preserve">Si on fait un </w:t>
      </w:r>
      <w:r w:rsidRPr="0040523C">
        <w:rPr>
          <w:rFonts w:ascii="Courier New" w:hAnsi="Courier New" w:cs="Courier New"/>
          <w:b/>
          <w:bCs/>
          <w:i/>
          <w:iCs/>
          <w:shd w:val="clear" w:color="auto" w:fill="FFFFFF"/>
        </w:rPr>
        <w:t xml:space="preserve">git </w:t>
      </w:r>
      <w:proofErr w:type="spellStart"/>
      <w:r w:rsidRPr="0040523C">
        <w:rPr>
          <w:rFonts w:ascii="Courier New" w:hAnsi="Courier New" w:cs="Courier New"/>
          <w:b/>
          <w:bCs/>
          <w:i/>
          <w:iCs/>
          <w:shd w:val="clear" w:color="auto" w:fill="FFFFFF"/>
        </w:rPr>
        <w:t>status</w:t>
      </w:r>
      <w:proofErr w:type="spellEnd"/>
      <w:r>
        <w:t> , on voit que les fichiers passent en vert ce qui confirme leur indexation :</w:t>
      </w:r>
    </w:p>
    <w:p w14:paraId="74D5D2A4" w14:textId="5F05BDD8" w:rsidR="00D97677" w:rsidRDefault="00E22C20" w:rsidP="00A243C4">
      <w:r>
        <w:rPr>
          <w:noProof/>
        </w:rPr>
        <w:drawing>
          <wp:inline distT="0" distB="0" distL="0" distR="0" wp14:anchorId="6301EA05" wp14:editId="38760F14">
            <wp:extent cx="5753735" cy="4298950"/>
            <wp:effectExtent l="0" t="0" r="0" b="6350"/>
            <wp:docPr id="2723219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735" cy="4298950"/>
                    </a:xfrm>
                    <a:prstGeom prst="rect">
                      <a:avLst/>
                    </a:prstGeom>
                    <a:noFill/>
                    <a:ln>
                      <a:noFill/>
                    </a:ln>
                  </pic:spPr>
                </pic:pic>
              </a:graphicData>
            </a:graphic>
          </wp:inline>
        </w:drawing>
      </w:r>
    </w:p>
    <w:p w14:paraId="2BA8C678" w14:textId="3D425FCA" w:rsidR="00E22C20" w:rsidRDefault="00CE3B00" w:rsidP="00630847">
      <w:r>
        <w:lastRenderedPageBreak/>
        <w:t>Il est temps de faire u</w:t>
      </w:r>
      <w:r w:rsidRPr="00CE3B00">
        <w:t>n commit, c'est</w:t>
      </w:r>
      <w:r>
        <w:t xml:space="preserve"> à dire</w:t>
      </w:r>
      <w:r w:rsidRPr="00CE3B00">
        <w:t xml:space="preserve"> prendre une photo instantanée de l'état d</w:t>
      </w:r>
      <w:r>
        <w:t>u</w:t>
      </w:r>
      <w:r w:rsidRPr="00CE3B00">
        <w:t xml:space="preserve"> projet à un </w:t>
      </w:r>
      <w:r>
        <w:t>l’instant t</w:t>
      </w:r>
      <w:r w:rsidRPr="00CE3B00">
        <w:t>.</w:t>
      </w:r>
    </w:p>
    <w:p w14:paraId="5B2EAFA7" w14:textId="77777777" w:rsidR="00CE3B00" w:rsidRDefault="00CE3B00" w:rsidP="00630847"/>
    <w:p w14:paraId="127A259B" w14:textId="67C345C2" w:rsidR="00917751" w:rsidRDefault="00917751" w:rsidP="00917751">
      <w:pPr>
        <w:pStyle w:val="Titre2"/>
      </w:pPr>
      <w:bookmarkStart w:id="12" w:name="_Toc184229536"/>
      <w:r>
        <w:t xml:space="preserve">Etape 6 → </w:t>
      </w:r>
      <w:r w:rsidRPr="00917751">
        <w:t xml:space="preserve">Capturer un instantané des changements actuellement </w:t>
      </w:r>
      <w:r>
        <w:t>indexés</w:t>
      </w:r>
      <w:bookmarkEnd w:id="12"/>
    </w:p>
    <w:p w14:paraId="5124CC82" w14:textId="269B7960" w:rsidR="00917751" w:rsidRDefault="00917751" w:rsidP="00917751">
      <w:pPr>
        <w:rPr>
          <w:rFonts w:ascii="Courier New" w:hAnsi="Courier New" w:cs="Courier New"/>
          <w:b/>
          <w:bCs/>
          <w:i/>
          <w:iCs/>
        </w:rPr>
      </w:pPr>
      <w:r>
        <w:t xml:space="preserve">En fait il s’agit de </w:t>
      </w:r>
      <w:r w:rsidRPr="00917751">
        <w:rPr>
          <w:b/>
          <w:bCs/>
        </w:rPr>
        <w:t>générer une nouvelle version des fichiers</w:t>
      </w:r>
      <w:r w:rsidRPr="00917751">
        <w:t xml:space="preserve"> avec la commande</w:t>
      </w:r>
      <w:r>
        <w:t xml:space="preserve"> : </w:t>
      </w:r>
      <w:r w:rsidRPr="00917751">
        <w:t xml:space="preserve"> </w:t>
      </w:r>
      <w:r w:rsidRPr="00917751">
        <w:rPr>
          <w:rFonts w:ascii="Courier New" w:hAnsi="Courier New" w:cs="Courier New"/>
          <w:b/>
          <w:bCs/>
          <w:i/>
          <w:iCs/>
        </w:rPr>
        <w:t>git commit</w:t>
      </w:r>
      <w:r w:rsidR="00D251EF">
        <w:rPr>
          <w:rFonts w:ascii="Courier New" w:hAnsi="Courier New" w:cs="Courier New"/>
          <w:b/>
          <w:bCs/>
          <w:i/>
          <w:iCs/>
        </w:rPr>
        <w:t>.</w:t>
      </w:r>
    </w:p>
    <w:p w14:paraId="32868A56" w14:textId="77777777" w:rsidR="00D251EF" w:rsidRDefault="00D251EF" w:rsidP="00C00A32">
      <w:pPr>
        <w:spacing w:after="0"/>
      </w:pPr>
      <w:r>
        <w:t xml:space="preserve">Elle permet : </w:t>
      </w:r>
    </w:p>
    <w:p w14:paraId="385E386F" w14:textId="77777777" w:rsidR="00D251EF" w:rsidRDefault="00D251EF" w:rsidP="00D251EF">
      <w:pPr>
        <w:pStyle w:val="Paragraphedeliste"/>
        <w:numPr>
          <w:ilvl w:val="0"/>
          <w:numId w:val="20"/>
        </w:numPr>
        <w:spacing w:after="0"/>
      </w:pPr>
      <w:r>
        <w:t xml:space="preserve">d’enregistrer </w:t>
      </w:r>
      <w:r w:rsidRPr="00D251EF">
        <w:t xml:space="preserve">les modifications effectuées dans </w:t>
      </w:r>
      <w:r>
        <w:t>le</w:t>
      </w:r>
      <w:r w:rsidRPr="00D251EF">
        <w:t xml:space="preserve"> projet Git. </w:t>
      </w:r>
    </w:p>
    <w:p w14:paraId="6E9FDFA2" w14:textId="77777777" w:rsidR="00D251EF" w:rsidRPr="00DD0085" w:rsidRDefault="00D251EF" w:rsidP="00D251EF">
      <w:pPr>
        <w:pStyle w:val="Paragraphedeliste"/>
        <w:numPr>
          <w:ilvl w:val="0"/>
          <w:numId w:val="20"/>
        </w:numPr>
        <w:spacing w:after="0"/>
        <w:rPr>
          <w:b/>
          <w:bCs/>
        </w:rPr>
      </w:pPr>
      <w:r w:rsidRPr="00DD0085">
        <w:rPr>
          <w:b/>
          <w:bCs/>
        </w:rPr>
        <w:t xml:space="preserve">Elle crée un instantané de du dépôt à un moment donné, </w:t>
      </w:r>
    </w:p>
    <w:p w14:paraId="5C4B22F2" w14:textId="277FB74F" w:rsidR="00D251EF" w:rsidRDefault="00D251EF" w:rsidP="00D251EF">
      <w:pPr>
        <w:pStyle w:val="Paragraphedeliste"/>
        <w:numPr>
          <w:ilvl w:val="0"/>
          <w:numId w:val="20"/>
        </w:numPr>
        <w:spacing w:after="0"/>
      </w:pPr>
      <w:r w:rsidRPr="00D251EF">
        <w:t>permettant ainsi de revenir en arrière si nécessaire.</w:t>
      </w:r>
    </w:p>
    <w:p w14:paraId="3E319956" w14:textId="77777777" w:rsidR="00D251EF" w:rsidRDefault="00D251EF" w:rsidP="00C00A32">
      <w:pPr>
        <w:spacing w:after="0"/>
      </w:pPr>
    </w:p>
    <w:p w14:paraId="727C9903" w14:textId="358C23EE" w:rsidR="00C00A32" w:rsidRDefault="00C00A32" w:rsidP="00C00A32">
      <w:pPr>
        <w:spacing w:after="0"/>
      </w:pPr>
      <w:r>
        <w:t>En termes plus techniques, un commit est un enregistrement qui contient :</w:t>
      </w:r>
    </w:p>
    <w:p w14:paraId="3107030C" w14:textId="77777777" w:rsidR="00C00A32" w:rsidRDefault="00C00A32" w:rsidP="00C00A32">
      <w:pPr>
        <w:pStyle w:val="Paragraphedeliste"/>
        <w:numPr>
          <w:ilvl w:val="0"/>
          <w:numId w:val="15"/>
        </w:numPr>
        <w:spacing w:after="0"/>
      </w:pPr>
      <w:r>
        <w:t xml:space="preserve">Un </w:t>
      </w:r>
      <w:r w:rsidRPr="00C00A32">
        <w:rPr>
          <w:b/>
          <w:bCs/>
        </w:rPr>
        <w:t>identifiant</w:t>
      </w:r>
      <w:r>
        <w:t xml:space="preserve"> unique (hash) : Une sorte d'empreinte digitale qui identifie de manière unique ce commit.</w:t>
      </w:r>
    </w:p>
    <w:p w14:paraId="750CC00B" w14:textId="77777777" w:rsidR="00C00A32" w:rsidRDefault="00C00A32" w:rsidP="00C00A32">
      <w:pPr>
        <w:pStyle w:val="Paragraphedeliste"/>
        <w:numPr>
          <w:ilvl w:val="0"/>
          <w:numId w:val="15"/>
        </w:numPr>
        <w:spacing w:after="0"/>
      </w:pPr>
      <w:r>
        <w:t xml:space="preserve">Un </w:t>
      </w:r>
      <w:r w:rsidRPr="00C00A32">
        <w:rPr>
          <w:b/>
          <w:bCs/>
        </w:rPr>
        <w:t>message</w:t>
      </w:r>
      <w:r>
        <w:t xml:space="preserve"> de commit : Un texte qui décrit les modifications apportées dans ce commit. Ce message est crucial pour comprendre pourquoi et comment ces changements ont été faits.</w:t>
      </w:r>
    </w:p>
    <w:p w14:paraId="27472814" w14:textId="4AB763E2" w:rsidR="00C00A32" w:rsidRDefault="00C00A32" w:rsidP="00C00A32">
      <w:pPr>
        <w:pStyle w:val="Paragraphedeliste"/>
        <w:numPr>
          <w:ilvl w:val="0"/>
          <w:numId w:val="15"/>
        </w:numPr>
        <w:spacing w:after="0"/>
      </w:pPr>
      <w:r>
        <w:t xml:space="preserve">Un </w:t>
      </w:r>
      <w:r w:rsidRPr="00C00A32">
        <w:rPr>
          <w:b/>
          <w:bCs/>
        </w:rPr>
        <w:t>pointeur</w:t>
      </w:r>
      <w:r>
        <w:t xml:space="preserve"> vers le commit précédent : Cela crée une chaîne de commits, formant ainsi l'historique du projet.</w:t>
      </w:r>
    </w:p>
    <w:p w14:paraId="6599AD4D" w14:textId="77777777" w:rsidR="00C00A32" w:rsidRDefault="00C00A32" w:rsidP="00C00A32"/>
    <w:p w14:paraId="4E3D3B6C" w14:textId="04575D1B" w:rsidR="00D251EF" w:rsidRPr="00917751" w:rsidRDefault="00D251EF" w:rsidP="00D251EF">
      <w:pPr>
        <w:pStyle w:val="Titre3"/>
      </w:pPr>
      <w:bookmarkStart w:id="13" w:name="_Toc184229537"/>
      <w:r>
        <w:t>Syntaxe de la commande git commit</w:t>
      </w:r>
      <w:bookmarkEnd w:id="13"/>
    </w:p>
    <w:p w14:paraId="3E4992C3" w14:textId="47EF5D9B" w:rsidR="00C47FCF" w:rsidRDefault="00D251EF" w:rsidP="00917751">
      <w:r>
        <w:t>L</w:t>
      </w:r>
      <w:r w:rsidR="00C47FCF">
        <w:t>a syntaxe est  :</w:t>
      </w:r>
    </w:p>
    <w:p w14:paraId="77EE6B2B" w14:textId="2A079A3B" w:rsidR="00917751" w:rsidRDefault="00C47FCF" w:rsidP="00917751">
      <w:r>
        <w:t xml:space="preserve">  </w:t>
      </w:r>
      <w:r w:rsidRPr="00C47FCF">
        <w:rPr>
          <w:rFonts w:ascii="Courier New" w:hAnsi="Courier New" w:cs="Courier New"/>
          <w:i/>
          <w:iCs/>
        </w:rPr>
        <w:t>git commit -m "</w:t>
      </w:r>
      <w:r>
        <w:rPr>
          <w:rFonts w:ascii="Courier New" w:hAnsi="Courier New" w:cs="Courier New"/>
          <w:i/>
          <w:iCs/>
        </w:rPr>
        <w:t>Message descriptif et concis</w:t>
      </w:r>
      <w:r w:rsidRPr="00C47FCF">
        <w:rPr>
          <w:rFonts w:ascii="Courier New" w:hAnsi="Courier New" w:cs="Courier New"/>
          <w:i/>
          <w:iCs/>
        </w:rPr>
        <w:t>"</w:t>
      </w:r>
    </w:p>
    <w:p w14:paraId="3C487A68" w14:textId="26FC3E5C" w:rsidR="00DA25BA" w:rsidRDefault="00DA25BA" w:rsidP="00917751">
      <w:r w:rsidRPr="00DA25BA">
        <w:t>Avec cette syntaxe l’éditeur de texte ne s’ouvre pas dans le terminal et on intègre le texte du commit directement dans la commande.</w:t>
      </w:r>
    </w:p>
    <w:p w14:paraId="1959ADE3" w14:textId="187E31C8" w:rsidR="00C47FCF" w:rsidRDefault="00DA25BA" w:rsidP="00917751">
      <w:r>
        <w:rPr>
          <w:noProof/>
        </w:rPr>
        <w:drawing>
          <wp:inline distT="0" distB="0" distL="0" distR="0" wp14:anchorId="3FCC46BD" wp14:editId="785628EC">
            <wp:extent cx="5753735" cy="1597025"/>
            <wp:effectExtent l="0" t="0" r="0" b="3175"/>
            <wp:docPr id="45190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1597025"/>
                    </a:xfrm>
                    <a:prstGeom prst="rect">
                      <a:avLst/>
                    </a:prstGeom>
                    <a:noFill/>
                    <a:ln>
                      <a:noFill/>
                    </a:ln>
                  </pic:spPr>
                </pic:pic>
              </a:graphicData>
            </a:graphic>
          </wp:inline>
        </w:drawing>
      </w:r>
    </w:p>
    <w:p w14:paraId="091D1F33" w14:textId="77777777" w:rsidR="00E173CA" w:rsidRDefault="00E173CA" w:rsidP="00917751"/>
    <w:p w14:paraId="41EA8863" w14:textId="14707114" w:rsidR="00E173CA" w:rsidRDefault="00E173CA" w:rsidP="00917751">
      <w:r>
        <w:t>Jusqu’à présent on a travaillé dans le dépôt en local, il convient à ce stade de relier ce dernier au dépôt distant situé sur GitHub.</w:t>
      </w:r>
    </w:p>
    <w:p w14:paraId="261AE9E0" w14:textId="77777777" w:rsidR="00E173CA" w:rsidRDefault="00E173CA" w:rsidP="00917751"/>
    <w:p w14:paraId="26568634" w14:textId="532EC1BE" w:rsidR="004D3232" w:rsidRPr="004D3232" w:rsidRDefault="00F56528" w:rsidP="004D3232">
      <w:pPr>
        <w:pStyle w:val="Titre2"/>
      </w:pPr>
      <w:bookmarkStart w:id="14" w:name="_Toc184229538"/>
      <w:r>
        <w:t>Etape 7 → Créer le lien pour relier le dépôt local</w:t>
      </w:r>
      <w:r w:rsidR="006E6ACB">
        <w:t xml:space="preserve"> au dépôt </w:t>
      </w:r>
      <w:r>
        <w:t>distant situé sur GitHub</w:t>
      </w:r>
      <w:bookmarkEnd w:id="14"/>
    </w:p>
    <w:p w14:paraId="534A4EAE" w14:textId="734B97B4" w:rsidR="00F56528" w:rsidRDefault="00F56528" w:rsidP="00F56528">
      <w:r>
        <w:t>A ce niveau il y a deux types de connexion</w:t>
      </w:r>
      <w:r w:rsidR="006E6ACB">
        <w:t xml:space="preserve"> avec des protocoles différents</w:t>
      </w:r>
      <w:r>
        <w:t> : https et SSH.</w:t>
      </w:r>
    </w:p>
    <w:p w14:paraId="149FDA66" w14:textId="32451E3F" w:rsidR="00DD0085" w:rsidRPr="0099683E" w:rsidRDefault="00DD0085" w:rsidP="00DD0085">
      <w:pPr>
        <w:pStyle w:val="Titre3"/>
      </w:pPr>
      <w:bookmarkStart w:id="15" w:name="_Toc184229539"/>
      <w:r w:rsidRPr="00DD0085">
        <w:lastRenderedPageBreak/>
        <w:t xml:space="preserve">Syntaxe de la commande git </w:t>
      </w:r>
      <w:r>
        <w:t xml:space="preserve">remote </w:t>
      </w:r>
      <w:r w:rsidRPr="00DD0085">
        <w:t>add</w:t>
      </w:r>
      <w:bookmarkEnd w:id="15"/>
    </w:p>
    <w:p w14:paraId="410521E4" w14:textId="669FB738" w:rsidR="007D0CB1" w:rsidRDefault="004D3232" w:rsidP="007D0CB1">
      <w:r>
        <w:t>On va utiliser, ici, l</w:t>
      </w:r>
      <w:r w:rsidR="006E6ACB">
        <w:t xml:space="preserve">a </w:t>
      </w:r>
      <w:r>
        <w:t xml:space="preserve">version </w:t>
      </w:r>
      <w:r w:rsidR="00F56528">
        <w:t>en https</w:t>
      </w:r>
      <w:r>
        <w:t xml:space="preserve"> de la connexion, elle</w:t>
      </w:r>
      <w:r w:rsidR="006E6ACB">
        <w:t xml:space="preserve"> est utilisée par défaut</w:t>
      </w:r>
      <w:r w:rsidR="007D0CB1">
        <w:t>, sa syntaxe est  :</w:t>
      </w:r>
    </w:p>
    <w:p w14:paraId="7CF2069C" w14:textId="73DADBF9" w:rsidR="007D0CB1" w:rsidRPr="008C2328" w:rsidRDefault="007D0CB1" w:rsidP="007D0CB1">
      <w:pPr>
        <w:rPr>
          <w:rFonts w:ascii="Courier New" w:hAnsi="Courier New" w:cs="Courier New"/>
          <w:lang w:val="en-US"/>
        </w:rPr>
      </w:pPr>
      <w:r w:rsidRPr="008C2328">
        <w:t xml:space="preserve">  </w:t>
      </w:r>
      <w:r w:rsidRPr="008C2328">
        <w:rPr>
          <w:rFonts w:ascii="Courier New" w:hAnsi="Courier New" w:cs="Courier New"/>
          <w:lang w:val="en-US"/>
        </w:rPr>
        <w:t>git remote add origin &lt;</w:t>
      </w:r>
      <w:proofErr w:type="spellStart"/>
      <w:r w:rsidRPr="008C2328">
        <w:rPr>
          <w:rFonts w:ascii="Courier New" w:hAnsi="Courier New" w:cs="Courier New"/>
          <w:lang w:val="en-US"/>
        </w:rPr>
        <w:t>url</w:t>
      </w:r>
      <w:proofErr w:type="spellEnd"/>
      <w:r w:rsidRPr="008C2328">
        <w:rPr>
          <w:rFonts w:ascii="Courier New" w:hAnsi="Courier New" w:cs="Courier New"/>
          <w:lang w:val="en-US"/>
        </w:rPr>
        <w:t>&gt;</w:t>
      </w:r>
    </w:p>
    <w:p w14:paraId="723E1889" w14:textId="25469579" w:rsidR="004D3232" w:rsidRDefault="004D3232" w:rsidP="004D3232">
      <w:r w:rsidRPr="004D3232">
        <w:t xml:space="preserve">Cette commande est une instruction fondamentale en Git qui permet d'établir une connexion entre </w:t>
      </w:r>
      <w:r>
        <w:t>le</w:t>
      </w:r>
      <w:r w:rsidRPr="004D3232">
        <w:t xml:space="preserve"> dépôt local</w:t>
      </w:r>
      <w:r w:rsidR="001D7839">
        <w:t xml:space="preserve">, </w:t>
      </w:r>
      <w:r w:rsidRPr="004D3232">
        <w:t>celui qui se trouve sur</w:t>
      </w:r>
      <w:r>
        <w:t xml:space="preserve"> l’</w:t>
      </w:r>
      <w:r w:rsidRPr="004D3232">
        <w:t xml:space="preserve"> ordinateur</w:t>
      </w:r>
      <w:r w:rsidR="001D7839">
        <w:t>,</w:t>
      </w:r>
      <w:r w:rsidRPr="004D3232">
        <w:t xml:space="preserve"> et un dépôt distant</w:t>
      </w:r>
      <w:r w:rsidR="001D7839">
        <w:t> :</w:t>
      </w:r>
      <w:r w:rsidR="00DD0085">
        <w:t xml:space="preserve"> </w:t>
      </w:r>
      <w:r w:rsidRPr="004D3232">
        <w:t>celui qui se trouve sur GitHub</w:t>
      </w:r>
      <w:r>
        <w:rPr>
          <w:rStyle w:val="Appelnotedebasdep"/>
        </w:rPr>
        <w:footnoteReference w:id="9"/>
      </w:r>
    </w:p>
    <w:p w14:paraId="2D1C3C7D" w14:textId="77777777" w:rsidR="008C2328" w:rsidRDefault="008C2328" w:rsidP="004D3232"/>
    <w:p w14:paraId="5246B502" w14:textId="0C005640" w:rsidR="008C2328" w:rsidRDefault="008C2328" w:rsidP="004D3232">
      <w:r>
        <w:rPr>
          <w:noProof/>
        </w:rPr>
        <w:drawing>
          <wp:inline distT="0" distB="0" distL="0" distR="0" wp14:anchorId="06C05452" wp14:editId="1B6F8D42">
            <wp:extent cx="400000" cy="400000"/>
            <wp:effectExtent l="0" t="0" r="635" b="635"/>
            <wp:docPr id="1110222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22033" name=""/>
                    <pic:cNvPicPr/>
                  </pic:nvPicPr>
                  <pic:blipFill>
                    <a:blip r:embed="rId19"/>
                    <a:stretch>
                      <a:fillRect/>
                    </a:stretch>
                  </pic:blipFill>
                  <pic:spPr>
                    <a:xfrm>
                      <a:off x="0" y="0"/>
                      <a:ext cx="400000" cy="400000"/>
                    </a:xfrm>
                    <a:prstGeom prst="rect">
                      <a:avLst/>
                    </a:prstGeom>
                  </pic:spPr>
                </pic:pic>
              </a:graphicData>
            </a:graphic>
          </wp:inline>
        </w:drawing>
      </w:r>
      <w:r w:rsidRPr="008C2328">
        <w:t xml:space="preserve"> </w:t>
      </w:r>
      <w:proofErr w:type="spellStart"/>
      <w:r w:rsidRPr="00DB3E99">
        <w:rPr>
          <w:rFonts w:ascii="Courier New" w:hAnsi="Courier New" w:cs="Courier New"/>
          <w:b/>
          <w:bCs/>
        </w:rPr>
        <w:t>origin</w:t>
      </w:r>
      <w:proofErr w:type="spellEnd"/>
      <w:r w:rsidRPr="008C2328">
        <w:t xml:space="preserve"> est un nom par convention que l'on donne généralement au premier dépôt distant que l'on ajoute. Il sert d'</w:t>
      </w:r>
      <w:r w:rsidRPr="00897B9C">
        <w:rPr>
          <w:b/>
          <w:bCs/>
        </w:rPr>
        <w:t>alias</w:t>
      </w:r>
      <w:r w:rsidRPr="008C2328">
        <w:t xml:space="preserve"> pour </w:t>
      </w:r>
      <w:r w:rsidRPr="00897B9C">
        <w:rPr>
          <w:b/>
          <w:bCs/>
        </w:rPr>
        <w:t>simplifier les commandes ultérieures</w:t>
      </w:r>
      <w:r w:rsidRPr="008C2328">
        <w:t>.</w:t>
      </w:r>
      <w:r w:rsidR="00897B9C">
        <w:t xml:space="preserve"> En effet, ainsi il ne sera pas nécessaire de </w:t>
      </w:r>
      <w:r w:rsidR="00897B9C" w:rsidRPr="00897B9C">
        <w:t xml:space="preserve">retaper l'URL complète du dépôt distant à chaque fois que </w:t>
      </w:r>
      <w:r w:rsidR="00897B9C">
        <w:t>l’on</w:t>
      </w:r>
      <w:r w:rsidR="00897B9C" w:rsidRPr="00897B9C">
        <w:t xml:space="preserve"> </w:t>
      </w:r>
      <w:r w:rsidR="00897B9C">
        <w:t xml:space="preserve">souhaite </w:t>
      </w:r>
      <w:r w:rsidR="00897B9C" w:rsidRPr="00897B9C">
        <w:t>interagir avec lui.</w:t>
      </w:r>
    </w:p>
    <w:p w14:paraId="5A88B5A8" w14:textId="77777777" w:rsidR="004D3232" w:rsidRPr="004D3232" w:rsidRDefault="004D3232" w:rsidP="004D3232"/>
    <w:p w14:paraId="64B949DE" w14:textId="20238E77" w:rsidR="00F56528" w:rsidRDefault="009D654C" w:rsidP="006E6ACB">
      <w:r>
        <w:t>Pour avoir</w:t>
      </w:r>
      <w:r w:rsidR="00E65165">
        <w:t xml:space="preserve"> cette </w:t>
      </w:r>
      <w:r>
        <w:t xml:space="preserve">url il faut copier </w:t>
      </w:r>
      <w:r w:rsidRPr="009D654C">
        <w:t>le lien</w:t>
      </w:r>
      <w:r w:rsidR="00E65165">
        <w:t xml:space="preserve">, </w:t>
      </w:r>
      <w:r>
        <w:t>ici en https</w:t>
      </w:r>
      <w:r w:rsidR="00E65165">
        <w:rPr>
          <w:rStyle w:val="Appelnotedebasdep"/>
        </w:rPr>
        <w:footnoteReference w:id="10"/>
      </w:r>
      <w:r w:rsidR="00E65165">
        <w:t>,</w:t>
      </w:r>
      <w:r w:rsidRPr="009D654C">
        <w:t xml:space="preserve"> distant </w:t>
      </w:r>
      <w:r>
        <w:t xml:space="preserve">du dépôt </w:t>
      </w:r>
      <w:r w:rsidRPr="009D654C">
        <w:t>GitHub</w:t>
      </w:r>
    </w:p>
    <w:p w14:paraId="5D56085C" w14:textId="03860FBC" w:rsidR="009D654C" w:rsidRDefault="009D654C" w:rsidP="006E6ACB">
      <w:r>
        <w:rPr>
          <w:noProof/>
        </w:rPr>
        <w:drawing>
          <wp:inline distT="0" distB="0" distL="0" distR="0" wp14:anchorId="11090897" wp14:editId="6B71B051">
            <wp:extent cx="5753735" cy="730250"/>
            <wp:effectExtent l="0" t="0" r="0" b="0"/>
            <wp:docPr id="148858745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730250"/>
                    </a:xfrm>
                    <a:prstGeom prst="rect">
                      <a:avLst/>
                    </a:prstGeom>
                    <a:noFill/>
                    <a:ln>
                      <a:noFill/>
                    </a:ln>
                  </pic:spPr>
                </pic:pic>
              </a:graphicData>
            </a:graphic>
          </wp:inline>
        </w:drawing>
      </w:r>
    </w:p>
    <w:p w14:paraId="786C2CBE" w14:textId="62460EEC" w:rsidR="009D654C" w:rsidRDefault="009D654C" w:rsidP="00917751">
      <w:r>
        <w:t>et intégrer l’url dans la commande  :</w:t>
      </w:r>
    </w:p>
    <w:p w14:paraId="5C36710E" w14:textId="4DD45C35" w:rsidR="009D654C" w:rsidRPr="00246C2C" w:rsidRDefault="009D654C" w:rsidP="00917751">
      <w:pPr>
        <w:rPr>
          <w:rFonts w:ascii="Courier New" w:hAnsi="Courier New" w:cs="Courier New"/>
          <w:b/>
          <w:bCs/>
          <w:lang w:val="en-US"/>
        </w:rPr>
      </w:pPr>
      <w:r w:rsidRPr="00671A0F">
        <w:rPr>
          <w:rFonts w:ascii="Courier New" w:hAnsi="Courier New" w:cs="Courier New"/>
          <w:i/>
          <w:iCs/>
        </w:rPr>
        <w:t xml:space="preserve"> </w:t>
      </w:r>
      <w:r w:rsidRPr="00246C2C">
        <w:rPr>
          <w:rFonts w:ascii="Courier New" w:hAnsi="Courier New" w:cs="Courier New"/>
          <w:lang w:val="en-US"/>
        </w:rPr>
        <w:t>git remote add origin https://github.com/Djamelikra/mySite.git</w:t>
      </w:r>
    </w:p>
    <w:p w14:paraId="7BFCC970" w14:textId="4EAAAD33" w:rsidR="00AD3681" w:rsidRDefault="009D654C" w:rsidP="004B50A2">
      <w:pPr>
        <w:rPr>
          <w:lang w:val="en-US"/>
        </w:rPr>
      </w:pPr>
      <w:r>
        <w:rPr>
          <w:noProof/>
          <w:lang w:val="en-US"/>
        </w:rPr>
        <w:drawing>
          <wp:inline distT="0" distB="0" distL="0" distR="0" wp14:anchorId="44BACBAD" wp14:editId="0A48E811">
            <wp:extent cx="5700156" cy="992971"/>
            <wp:effectExtent l="0" t="0" r="0" b="0"/>
            <wp:docPr id="144637218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061" cy="993825"/>
                    </a:xfrm>
                    <a:prstGeom prst="rect">
                      <a:avLst/>
                    </a:prstGeom>
                    <a:noFill/>
                    <a:ln>
                      <a:noFill/>
                    </a:ln>
                  </pic:spPr>
                </pic:pic>
              </a:graphicData>
            </a:graphic>
          </wp:inline>
        </w:drawing>
      </w:r>
    </w:p>
    <w:p w14:paraId="64357130" w14:textId="77777777" w:rsidR="00246C2C" w:rsidRDefault="00246C2C" w:rsidP="004B50A2">
      <w:pPr>
        <w:rPr>
          <w:lang w:val="en-US"/>
        </w:rPr>
      </w:pPr>
    </w:p>
    <w:p w14:paraId="5F63AAEF" w14:textId="013AEE2D" w:rsidR="00246C2C" w:rsidRPr="00246C2C" w:rsidRDefault="00246C2C" w:rsidP="004B50A2">
      <w:r w:rsidRPr="00246C2C">
        <w:t>Maintenant, on est prêt à</w:t>
      </w:r>
      <w:r>
        <w:t xml:space="preserve"> passer à l’ultime étape :  </w:t>
      </w:r>
      <w:r w:rsidRPr="00246C2C">
        <w:t xml:space="preserve">envoyer les modifications de </w:t>
      </w:r>
      <w:r>
        <w:t>la</w:t>
      </w:r>
      <w:r w:rsidRPr="00246C2C">
        <w:t xml:space="preserve"> branche locale </w:t>
      </w:r>
      <w:r w:rsidRPr="00DB3E99">
        <w:rPr>
          <w:rFonts w:ascii="Courier New" w:hAnsi="Courier New" w:cs="Courier New"/>
        </w:rPr>
        <w:t>main</w:t>
      </w:r>
      <w:r w:rsidRPr="00246C2C">
        <w:t xml:space="preserve"> vers la branche </w:t>
      </w:r>
      <w:r w:rsidRPr="00DB3E99">
        <w:rPr>
          <w:rFonts w:ascii="Courier New" w:hAnsi="Courier New" w:cs="Courier New"/>
        </w:rPr>
        <w:t>main</w:t>
      </w:r>
      <w:r w:rsidRPr="00246C2C">
        <w:t xml:space="preserve"> du dépôt distant </w:t>
      </w:r>
      <w:proofErr w:type="spellStart"/>
      <w:r w:rsidRPr="00DB3E99">
        <w:rPr>
          <w:rFonts w:ascii="Courier New" w:hAnsi="Courier New" w:cs="Courier New"/>
        </w:rPr>
        <w:t>origin</w:t>
      </w:r>
      <w:proofErr w:type="spellEnd"/>
      <w:r>
        <w:t xml:space="preserve"> .</w:t>
      </w:r>
    </w:p>
    <w:p w14:paraId="59EB8B9B" w14:textId="77777777" w:rsidR="00DB6A53" w:rsidRPr="00246C2C" w:rsidRDefault="00DB6A53" w:rsidP="004B50A2"/>
    <w:p w14:paraId="0863FA3F" w14:textId="683C77B8" w:rsidR="00AD3681" w:rsidRPr="00AD3681" w:rsidRDefault="00AD3681" w:rsidP="00845095">
      <w:pPr>
        <w:pStyle w:val="Titre2"/>
      </w:pPr>
      <w:bookmarkStart w:id="16" w:name="_Toc184229540"/>
      <w:r>
        <w:t xml:space="preserve">Etape 8 → </w:t>
      </w:r>
      <w:r w:rsidRPr="00AD3681">
        <w:t>Envoyer le commit</w:t>
      </w:r>
      <w:r>
        <w:t xml:space="preserve"> réalisé en local</w:t>
      </w:r>
      <w:r w:rsidRPr="00AD3681">
        <w:t xml:space="preserve"> </w:t>
      </w:r>
      <w:r>
        <w:t xml:space="preserve">sur </w:t>
      </w:r>
      <w:r w:rsidRPr="00AD3681">
        <w:t xml:space="preserve">le dépôt distant </w:t>
      </w:r>
      <w:r>
        <w:t>situé sur GitHub</w:t>
      </w:r>
      <w:bookmarkEnd w:id="16"/>
    </w:p>
    <w:p w14:paraId="24988203" w14:textId="097960E1" w:rsidR="00845095" w:rsidRDefault="00845095" w:rsidP="004B50A2">
      <w:pPr>
        <w:spacing w:after="0"/>
        <w:rPr>
          <w:lang w:val="en-US"/>
        </w:rPr>
      </w:pPr>
      <w:r>
        <w:t xml:space="preserve">Pour cela on utilise la commande </w:t>
      </w:r>
      <w:r w:rsidRPr="002B0603">
        <w:rPr>
          <w:rFonts w:ascii="Courier New" w:hAnsi="Courier New" w:cs="Courier New"/>
        </w:rPr>
        <w:t>git push</w:t>
      </w:r>
      <w:r w:rsidR="005449F3">
        <w:t>.</w:t>
      </w:r>
      <w:r w:rsidR="002B0603">
        <w:t xml:space="preserve"> </w:t>
      </w:r>
      <w:r w:rsidR="002B0603" w:rsidRPr="002B0603">
        <w:rPr>
          <w:lang w:val="en-US"/>
        </w:rPr>
        <w:t>Elle s</w:t>
      </w:r>
      <w:r w:rsidR="002B0603">
        <w:rPr>
          <w:lang w:val="en-US"/>
        </w:rPr>
        <w:t>ert à :</w:t>
      </w:r>
    </w:p>
    <w:p w14:paraId="5BEA1EBC" w14:textId="39133F7A" w:rsidR="002B0603" w:rsidRDefault="002B0603" w:rsidP="002B0603">
      <w:pPr>
        <w:pStyle w:val="Paragraphedeliste"/>
        <w:numPr>
          <w:ilvl w:val="0"/>
          <w:numId w:val="22"/>
        </w:numPr>
        <w:spacing w:after="0"/>
      </w:pPr>
      <w:r>
        <w:lastRenderedPageBreak/>
        <w:t>À</w:t>
      </w:r>
      <w:r w:rsidRPr="002B0603">
        <w:t xml:space="preserve"> </w:t>
      </w:r>
      <w:r w:rsidR="00706A85" w:rsidRPr="00706A85">
        <w:t xml:space="preserve">pousser les modifications de </w:t>
      </w:r>
      <w:r w:rsidR="00706A85">
        <w:t>la</w:t>
      </w:r>
      <w:r w:rsidR="00706A85" w:rsidRPr="00706A85">
        <w:t xml:space="preserve"> branche locale </w:t>
      </w:r>
      <w:r w:rsidR="00706A85" w:rsidRPr="00706A85">
        <w:rPr>
          <w:rFonts w:ascii="Courier New" w:hAnsi="Courier New" w:cs="Courier New"/>
        </w:rPr>
        <w:t>main</w:t>
      </w:r>
      <w:r w:rsidR="00706A85" w:rsidRPr="00706A85">
        <w:t xml:space="preserve"> vers la branche correspondante sur le dépôt distant nommé </w:t>
      </w:r>
      <w:proofErr w:type="spellStart"/>
      <w:r w:rsidR="00706A85" w:rsidRPr="00706A85">
        <w:rPr>
          <w:rFonts w:ascii="Courier New" w:hAnsi="Courier New" w:cs="Courier New"/>
        </w:rPr>
        <w:t>origin</w:t>
      </w:r>
      <w:proofErr w:type="spellEnd"/>
      <w:r w:rsidR="00706A85" w:rsidRPr="00706A85">
        <w:t>.</w:t>
      </w:r>
    </w:p>
    <w:p w14:paraId="5837B1BB" w14:textId="77777777" w:rsidR="00706A85" w:rsidRPr="002B0603" w:rsidRDefault="00706A85" w:rsidP="00706A85">
      <w:pPr>
        <w:pStyle w:val="Paragraphedeliste"/>
        <w:numPr>
          <w:ilvl w:val="0"/>
          <w:numId w:val="22"/>
        </w:numPr>
        <w:spacing w:after="0"/>
      </w:pPr>
      <w:r>
        <w:t>P</w:t>
      </w:r>
      <w:r w:rsidRPr="002B0603">
        <w:t xml:space="preserve">artager </w:t>
      </w:r>
      <w:r>
        <w:t>les</w:t>
      </w:r>
      <w:r w:rsidRPr="002B0603">
        <w:t xml:space="preserve"> modifications avec d'autres collaborateurs.</w:t>
      </w:r>
    </w:p>
    <w:p w14:paraId="6BAA35B0" w14:textId="77777777" w:rsidR="00706A85" w:rsidRPr="002B0603" w:rsidRDefault="00706A85" w:rsidP="00706A85">
      <w:pPr>
        <w:pStyle w:val="Paragraphedeliste"/>
        <w:numPr>
          <w:ilvl w:val="0"/>
          <w:numId w:val="22"/>
        </w:numPr>
        <w:spacing w:after="0"/>
      </w:pPr>
      <w:r>
        <w:t>S</w:t>
      </w:r>
      <w:r w:rsidRPr="002B0603">
        <w:t xml:space="preserve">auvegarder </w:t>
      </w:r>
      <w:r>
        <w:t>les</w:t>
      </w:r>
      <w:r w:rsidRPr="002B0603">
        <w:t xml:space="preserve"> modifications sur un serveur distant.</w:t>
      </w:r>
    </w:p>
    <w:p w14:paraId="0C0E8280" w14:textId="77777777" w:rsidR="002B0603" w:rsidRPr="002B0603" w:rsidRDefault="002B0603" w:rsidP="004B50A2">
      <w:pPr>
        <w:spacing w:after="0"/>
      </w:pPr>
    </w:p>
    <w:p w14:paraId="323B1E29" w14:textId="63FF7B47" w:rsidR="001A1CC9" w:rsidRPr="001A1CC9" w:rsidRDefault="001A1CC9" w:rsidP="001A1CC9">
      <w:pPr>
        <w:pStyle w:val="Titre3"/>
      </w:pPr>
      <w:bookmarkStart w:id="17" w:name="_Toc183969465"/>
      <w:bookmarkStart w:id="18" w:name="_Toc184229541"/>
      <w:r w:rsidRPr="001A1CC9">
        <w:t xml:space="preserve">Syntaxe de la commande git </w:t>
      </w:r>
      <w:bookmarkEnd w:id="17"/>
      <w:r>
        <w:t>push</w:t>
      </w:r>
      <w:bookmarkEnd w:id="18"/>
    </w:p>
    <w:p w14:paraId="314B2B16" w14:textId="3A2ADD2E" w:rsidR="002B0603" w:rsidRDefault="00706A85" w:rsidP="004B50A2">
      <w:pPr>
        <w:spacing w:after="0"/>
      </w:pPr>
      <w:r>
        <w:t>Voici 2 syntaxes de cette commande :</w:t>
      </w:r>
    </w:p>
    <w:p w14:paraId="10D3A2A9" w14:textId="00A9D102" w:rsidR="00706A85" w:rsidRPr="00706A85" w:rsidRDefault="00706A85" w:rsidP="00706A85">
      <w:pPr>
        <w:pStyle w:val="Paragraphedeliste"/>
        <w:numPr>
          <w:ilvl w:val="0"/>
          <w:numId w:val="23"/>
        </w:numPr>
        <w:spacing w:after="0"/>
      </w:pPr>
      <w:r w:rsidRPr="00DB3E99">
        <w:rPr>
          <w:rFonts w:ascii="Courier New" w:hAnsi="Courier New" w:cs="Courier New"/>
        </w:rPr>
        <w:t xml:space="preserve">git push </w:t>
      </w:r>
      <w:proofErr w:type="spellStart"/>
      <w:r w:rsidRPr="00DB3E99">
        <w:rPr>
          <w:rFonts w:ascii="Courier New" w:hAnsi="Courier New" w:cs="Courier New"/>
        </w:rPr>
        <w:t>origin</w:t>
      </w:r>
      <w:proofErr w:type="spellEnd"/>
      <w:r w:rsidRPr="00DB3E99">
        <w:rPr>
          <w:rFonts w:ascii="Courier New" w:hAnsi="Courier New" w:cs="Courier New"/>
        </w:rPr>
        <w:t xml:space="preserve"> main</w:t>
      </w:r>
      <w:r w:rsidRPr="00706A85">
        <w:t> : c’est la synt</w:t>
      </w:r>
      <w:r>
        <w:t>axe basique</w:t>
      </w:r>
      <w:r w:rsidR="009A6D12">
        <w:t>.</w:t>
      </w:r>
    </w:p>
    <w:p w14:paraId="01170E45" w14:textId="1B35F147" w:rsidR="00706A85" w:rsidRDefault="00706A85" w:rsidP="00706A85">
      <w:pPr>
        <w:pStyle w:val="Paragraphedeliste"/>
        <w:numPr>
          <w:ilvl w:val="0"/>
          <w:numId w:val="23"/>
        </w:numPr>
        <w:spacing w:after="0"/>
      </w:pPr>
      <w:r w:rsidRPr="00DB3E99">
        <w:rPr>
          <w:rFonts w:ascii="Courier New" w:hAnsi="Courier New" w:cs="Courier New"/>
        </w:rPr>
        <w:t xml:space="preserve">git push -u </w:t>
      </w:r>
      <w:proofErr w:type="spellStart"/>
      <w:r w:rsidRPr="00DB3E99">
        <w:rPr>
          <w:rFonts w:ascii="Courier New" w:hAnsi="Courier New" w:cs="Courier New"/>
        </w:rPr>
        <w:t>origin</w:t>
      </w:r>
      <w:proofErr w:type="spellEnd"/>
      <w:r w:rsidRPr="00DB3E99">
        <w:rPr>
          <w:rFonts w:ascii="Courier New" w:hAnsi="Courier New" w:cs="Courier New"/>
        </w:rPr>
        <w:t xml:space="preserve"> main</w:t>
      </w:r>
      <w:r w:rsidR="009A6D12" w:rsidRPr="00DB3E99">
        <w:rPr>
          <w:rFonts w:ascii="Courier New" w:hAnsi="Courier New" w:cs="Courier New"/>
        </w:rPr>
        <w:t xml:space="preserve"> </w:t>
      </w:r>
      <w:r w:rsidR="009A6D12" w:rsidRPr="009A6D12">
        <w:t xml:space="preserve">: </w:t>
      </w:r>
      <w:r w:rsidR="009A6D12">
        <w:t>l</w:t>
      </w:r>
      <w:r w:rsidR="009A6D12" w:rsidRPr="009A6D12">
        <w:t xml:space="preserve">ie </w:t>
      </w:r>
      <w:r w:rsidR="009A6D12">
        <w:t>la</w:t>
      </w:r>
      <w:r w:rsidR="009A6D12" w:rsidRPr="009A6D12">
        <w:t xml:space="preserve"> branche locale à </w:t>
      </w:r>
      <w:r w:rsidR="009A6D12">
        <w:t>la</w:t>
      </w:r>
      <w:r w:rsidR="009A6D12" w:rsidRPr="009A6D12">
        <w:t xml:space="preserve"> branche distante.</w:t>
      </w:r>
    </w:p>
    <w:p w14:paraId="5DB7DEED" w14:textId="0D129E39" w:rsidR="00B73498" w:rsidRDefault="00B73498" w:rsidP="00B73498">
      <w:pPr>
        <w:pStyle w:val="Paragraphedeliste"/>
        <w:numPr>
          <w:ilvl w:val="1"/>
          <w:numId w:val="23"/>
        </w:numPr>
        <w:spacing w:after="0"/>
      </w:pPr>
      <w:r w:rsidRPr="00B73498">
        <w:t>"-u" remplace le paramètre "--set-</w:t>
      </w:r>
      <w:proofErr w:type="spellStart"/>
      <w:r w:rsidRPr="00B73498">
        <w:t>upstream</w:t>
      </w:r>
      <w:proofErr w:type="spellEnd"/>
      <w:r w:rsidRPr="00B73498">
        <w:t>" .</w:t>
      </w:r>
    </w:p>
    <w:p w14:paraId="28979390" w14:textId="7C25FE0A" w:rsidR="00AD3681" w:rsidRPr="005B0A05" w:rsidRDefault="00B73498" w:rsidP="005B0A05">
      <w:pPr>
        <w:pStyle w:val="Paragraphedeliste"/>
        <w:numPr>
          <w:ilvl w:val="1"/>
          <w:numId w:val="23"/>
        </w:numPr>
        <w:spacing w:after="0"/>
      </w:pPr>
      <w:r w:rsidRPr="00B73498">
        <w:t xml:space="preserve">Après cette commande, </w:t>
      </w:r>
      <w:r w:rsidR="003A656E">
        <w:t>on</w:t>
      </w:r>
      <w:r w:rsidRPr="00B73498">
        <w:t xml:space="preserve"> p</w:t>
      </w:r>
      <w:r w:rsidR="003A656E">
        <w:t>eut</w:t>
      </w:r>
      <w:r w:rsidRPr="00B73498">
        <w:t xml:space="preserve"> simplement utiliser </w:t>
      </w:r>
      <w:r w:rsidRPr="00DB3E99">
        <w:rPr>
          <w:rFonts w:ascii="Courier New" w:hAnsi="Courier New" w:cs="Courier New"/>
        </w:rPr>
        <w:t>git push</w:t>
      </w:r>
      <w:r w:rsidRPr="00B73498">
        <w:t xml:space="preserve"> sans spécifier la branche distante et locale.</w:t>
      </w:r>
    </w:p>
    <w:p w14:paraId="78A0DBB3" w14:textId="77777777" w:rsidR="00E24640" w:rsidRPr="00B73498" w:rsidRDefault="00E24640" w:rsidP="004B50A2">
      <w:pPr>
        <w:spacing w:after="0"/>
        <w:jc w:val="center"/>
        <w:rPr>
          <w:rFonts w:ascii="Courier New" w:hAnsi="Courier New" w:cs="Courier New"/>
          <w:b/>
          <w:bCs/>
          <w:i/>
          <w:iCs/>
        </w:rPr>
      </w:pPr>
    </w:p>
    <w:p w14:paraId="5EBD41E1" w14:textId="588FB054" w:rsidR="008D5647" w:rsidRPr="00845095" w:rsidRDefault="00E24640" w:rsidP="005B0A05">
      <w:r>
        <w:rPr>
          <w:noProof/>
        </w:rPr>
        <w:drawing>
          <wp:inline distT="0" distB="0" distL="0" distR="0" wp14:anchorId="2D646380" wp14:editId="41FE48B7">
            <wp:extent cx="5171846" cy="2273421"/>
            <wp:effectExtent l="0" t="0" r="0" b="0"/>
            <wp:docPr id="1349756994" name="Image 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56994" name="Image 4" descr="Une image contenant texte, capture d’écran, Police, logiciel&#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6800" cy="2279995"/>
                    </a:xfrm>
                    <a:prstGeom prst="rect">
                      <a:avLst/>
                    </a:prstGeom>
                    <a:noFill/>
                    <a:ln>
                      <a:noFill/>
                    </a:ln>
                  </pic:spPr>
                </pic:pic>
              </a:graphicData>
            </a:graphic>
          </wp:inline>
        </w:drawing>
      </w:r>
    </w:p>
    <w:p w14:paraId="7B207173" w14:textId="4B8E17C9" w:rsidR="00B77122" w:rsidRDefault="004B50A2" w:rsidP="005B0A05">
      <w:r>
        <w:t xml:space="preserve">Il ne reste plus qu’vérifier que tout s’est bien passé en allant sur le dépôt distant ; et en rafraichissant la page on retrouve bien nos 3 fichiers qui </w:t>
      </w:r>
      <w:r w:rsidR="00D47461">
        <w:t>ont</w:t>
      </w:r>
      <w:r>
        <w:t xml:space="preserve"> </w:t>
      </w:r>
      <w:r w:rsidR="00D47461">
        <w:t xml:space="preserve">bien </w:t>
      </w:r>
      <w:r>
        <w:t>été transférés</w:t>
      </w:r>
      <w:r w:rsidR="00D47461">
        <w:t> :</w:t>
      </w:r>
    </w:p>
    <w:p w14:paraId="6D204630" w14:textId="7AA6B608" w:rsidR="00D47461" w:rsidRPr="00AD3681" w:rsidRDefault="00D47461" w:rsidP="005B0A05">
      <w:pPr>
        <w:jc w:val="center"/>
      </w:pPr>
      <w:r w:rsidRPr="00D47461">
        <w:rPr>
          <w:noProof/>
        </w:rPr>
        <w:drawing>
          <wp:inline distT="0" distB="0" distL="0" distR="0" wp14:anchorId="68A25B4C" wp14:editId="2796942E">
            <wp:extent cx="3099634" cy="2735885"/>
            <wp:effectExtent l="0" t="0" r="5715" b="7620"/>
            <wp:docPr id="18369110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1108" name="Image 1" descr="Une image contenant texte, capture d’écran, nombre, Police&#10;&#10;Description générée automatiquement"/>
                    <pic:cNvPicPr/>
                  </pic:nvPicPr>
                  <pic:blipFill rotWithShape="1">
                    <a:blip r:embed="rId37"/>
                    <a:srcRect t="2788" b="3930"/>
                    <a:stretch/>
                  </pic:blipFill>
                  <pic:spPr bwMode="auto">
                    <a:xfrm>
                      <a:off x="0" y="0"/>
                      <a:ext cx="3132215" cy="2764642"/>
                    </a:xfrm>
                    <a:prstGeom prst="rect">
                      <a:avLst/>
                    </a:prstGeom>
                    <a:ln>
                      <a:noFill/>
                    </a:ln>
                    <a:extLst>
                      <a:ext uri="{53640926-AAD7-44D8-BBD7-CCE9431645EC}">
                        <a14:shadowObscured xmlns:a14="http://schemas.microsoft.com/office/drawing/2010/main"/>
                      </a:ext>
                    </a:extLst>
                  </pic:spPr>
                </pic:pic>
              </a:graphicData>
            </a:graphic>
          </wp:inline>
        </w:drawing>
      </w:r>
    </w:p>
    <w:p w14:paraId="580B6531" w14:textId="51FB4BF0" w:rsidR="00AD3681" w:rsidRDefault="00D47461" w:rsidP="009D654C">
      <w:r>
        <w:lastRenderedPageBreak/>
        <w:t>On retrouve, également, le texte du commit.</w:t>
      </w:r>
    </w:p>
    <w:p w14:paraId="7659C59A" w14:textId="77777777" w:rsidR="00A63A3D" w:rsidRDefault="00A63A3D" w:rsidP="009D654C"/>
    <w:p w14:paraId="32253FD4" w14:textId="2DA2CD2F" w:rsidR="00A63A3D" w:rsidRDefault="00B77122" w:rsidP="00A63A3D">
      <w:r>
        <w:t>Ce mode opératoire en huit étapes</w:t>
      </w:r>
      <w:r w:rsidR="00A63A3D">
        <w:t xml:space="preserve"> représente l’essentiel à connaitre pour créer un dépôt distant et le relier à un autre en local.</w:t>
      </w:r>
    </w:p>
    <w:p w14:paraId="14A9E126" w14:textId="0FCF7FE2" w:rsidR="00DB3E99" w:rsidRDefault="00DB3E99" w:rsidP="009D654C">
      <w:r>
        <w:t>Pour aller plus loin</w:t>
      </w:r>
      <w:r w:rsidR="00A63A3D">
        <w:t xml:space="preserve"> on peut consulter la documentation officielle :</w:t>
      </w:r>
    </w:p>
    <w:p w14:paraId="3718B083" w14:textId="6D312063" w:rsidR="00A63A3D" w:rsidRDefault="008D5647" w:rsidP="00A63A3D">
      <w:pPr>
        <w:pStyle w:val="Paragraphedeliste"/>
        <w:numPr>
          <w:ilvl w:val="0"/>
          <w:numId w:val="24"/>
        </w:numPr>
      </w:pPr>
      <w:r>
        <w:t xml:space="preserve">Documentation officielle de Git: </w:t>
      </w:r>
      <w:hyperlink r:id="rId38" w:history="1">
        <w:r w:rsidR="00A63A3D" w:rsidRPr="00144E65">
          <w:rPr>
            <w:rStyle w:val="Lienhypertexte"/>
            <w:color w:val="auto"/>
            <w:u w:val="none"/>
          </w:rPr>
          <w:t>https://git-scm.com/doc</w:t>
        </w:r>
      </w:hyperlink>
    </w:p>
    <w:p w14:paraId="6E879618" w14:textId="628C7604" w:rsidR="00A63A3D" w:rsidRDefault="008D5647" w:rsidP="005B0A05">
      <w:pPr>
        <w:pStyle w:val="Paragraphedeliste"/>
        <w:numPr>
          <w:ilvl w:val="0"/>
          <w:numId w:val="24"/>
        </w:numPr>
      </w:pPr>
      <w:r>
        <w:t>Documentation GitHub:</w:t>
      </w:r>
      <w:r w:rsidRPr="00144E65">
        <w:t xml:space="preserve"> </w:t>
      </w:r>
      <w:hyperlink r:id="rId39" w:history="1">
        <w:r w:rsidR="00A63A3D" w:rsidRPr="00144E65">
          <w:rPr>
            <w:rStyle w:val="Lienhypertexte"/>
            <w:color w:val="auto"/>
            <w:u w:val="none"/>
          </w:rPr>
          <w:t>https://docs.github.com/fr/get-started/using-git/pushing-commits-to-a-remote-repository</w:t>
        </w:r>
      </w:hyperlink>
    </w:p>
    <w:p w14:paraId="0A51004C" w14:textId="77777777" w:rsidR="005B0A05" w:rsidRDefault="005B0A05" w:rsidP="005B0A05"/>
    <w:p w14:paraId="1F5D8DAD" w14:textId="77777777" w:rsidR="005B0A05" w:rsidRPr="00AD3681" w:rsidRDefault="005B0A05" w:rsidP="005B0A05"/>
    <w:p w14:paraId="4085017B" w14:textId="5F9F1356" w:rsidR="00AD3681" w:rsidRDefault="00CB22F0" w:rsidP="00CB22F0">
      <w:pPr>
        <w:pStyle w:val="Titre1"/>
      </w:pPr>
      <w:bookmarkStart w:id="19" w:name="_Toc184229542"/>
      <w:r>
        <w:t>Résumé</w:t>
      </w:r>
      <w:r w:rsidR="00BC6244">
        <w:t xml:space="preserve"> schématique</w:t>
      </w:r>
      <w:bookmarkEnd w:id="19"/>
    </w:p>
    <w:p w14:paraId="43140490" w14:textId="6F1C9A06" w:rsidR="00CB22F0" w:rsidRDefault="00E10C9D" w:rsidP="00E10C9D">
      <w:r w:rsidRPr="00CE4098">
        <w:t>Git s’organise sur plusieurs niveaux. Pour faire simple, on peut découper ce fonctionnement en deux niveaux : du code stocké en local, sur votre machine, et en remote, sur un serveur</w:t>
      </w:r>
      <w:r>
        <w:rPr>
          <w:rStyle w:val="Appelnotedebasdep"/>
        </w:rPr>
        <w:footnoteReference w:id="11"/>
      </w:r>
      <w:r w:rsidRPr="00CE4098">
        <w:t>.</w:t>
      </w:r>
    </w:p>
    <w:p w14:paraId="457C05CD" w14:textId="0193F874" w:rsidR="00FB3AE1" w:rsidRPr="00AD3681" w:rsidRDefault="00FB3AE1" w:rsidP="009D654C"/>
    <w:p w14:paraId="30DAB410" w14:textId="679933DC" w:rsidR="00AD3681" w:rsidRPr="00AD3681" w:rsidRDefault="006712A5" w:rsidP="009D654C">
      <w:r>
        <w:rPr>
          <w:noProof/>
        </w:rPr>
        <w:drawing>
          <wp:inline distT="0" distB="0" distL="0" distR="0" wp14:anchorId="7B6767E5" wp14:editId="326F5381">
            <wp:extent cx="5760720" cy="3079470"/>
            <wp:effectExtent l="0" t="0" r="0" b="6985"/>
            <wp:docPr id="341278725"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78725" name=""/>
                    <pic:cNvPicPr/>
                  </pic:nvPicPr>
                  <pic:blipFill rotWithShape="1">
                    <a:blip r:embed="rId40">
                      <a:extLst>
                        <a:ext uri="{96DAC541-7B7A-43D3-8B79-37D633B846F1}">
                          <asvg:svgBlip xmlns:asvg="http://schemas.microsoft.com/office/drawing/2016/SVG/main" r:embed="rId41"/>
                        </a:ext>
                      </a:extLst>
                    </a:blip>
                    <a:srcRect t="4966"/>
                    <a:stretch/>
                  </pic:blipFill>
                  <pic:spPr bwMode="auto">
                    <a:xfrm>
                      <a:off x="0" y="0"/>
                      <a:ext cx="5760720" cy="3079470"/>
                    </a:xfrm>
                    <a:prstGeom prst="rect">
                      <a:avLst/>
                    </a:prstGeom>
                    <a:ln>
                      <a:noFill/>
                    </a:ln>
                    <a:extLst>
                      <a:ext uri="{53640926-AAD7-44D8-BBD7-CCE9431645EC}">
                        <a14:shadowObscured xmlns:a14="http://schemas.microsoft.com/office/drawing/2010/main"/>
                      </a:ext>
                    </a:extLst>
                  </pic:spPr>
                </pic:pic>
              </a:graphicData>
            </a:graphic>
          </wp:inline>
        </w:drawing>
      </w:r>
    </w:p>
    <w:p w14:paraId="75F04E23" w14:textId="1A477FE1" w:rsidR="00B44CB6" w:rsidRPr="00AC5B1C" w:rsidRDefault="00B44CB6" w:rsidP="00AC5B1C">
      <w:pPr>
        <w:rPr>
          <w:b/>
          <w:bCs/>
          <w:lang w:val="en-US"/>
        </w:rPr>
      </w:pPr>
    </w:p>
    <w:p w14:paraId="2243DF5A" w14:textId="2E6B58AC" w:rsidR="00B44CB6" w:rsidRPr="00CD1FE1" w:rsidRDefault="00B44CB6" w:rsidP="00B44CB6"/>
    <w:sectPr w:rsidR="00B44CB6" w:rsidRPr="00CD1FE1">
      <w:headerReference w:type="default" r:id="rId42"/>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8AE03F" w14:textId="77777777" w:rsidR="00F93711" w:rsidRDefault="00F93711" w:rsidP="00403A6C">
      <w:pPr>
        <w:spacing w:after="0" w:line="240" w:lineRule="auto"/>
      </w:pPr>
      <w:r>
        <w:separator/>
      </w:r>
    </w:p>
  </w:endnote>
  <w:endnote w:type="continuationSeparator" w:id="0">
    <w:p w14:paraId="5FA28D0D" w14:textId="77777777" w:rsidR="00F93711" w:rsidRDefault="00F93711"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9E30A" w14:textId="0D4B25DD" w:rsidR="00403A6C" w:rsidRDefault="00606DC7" w:rsidP="0021572B">
    <w:pPr>
      <w:pStyle w:val="Pieddepage"/>
      <w:pBdr>
        <w:top w:val="single" w:sz="18" w:space="1" w:color="C45911" w:themeColor="accent2" w:themeShade="BF"/>
      </w:pBdr>
    </w:pPr>
    <w:r w:rsidRPr="009E3B34">
      <w:rPr>
        <w:sz w:val="20"/>
        <w:szCs w:val="20"/>
      </w:rPr>
      <w:t xml:space="preserve">©Djamel CHABANE </w:t>
    </w:r>
    <w:r w:rsidR="00022DD3" w:rsidRPr="009E3B34">
      <w:rPr>
        <w:sz w:val="20"/>
        <w:szCs w:val="20"/>
      </w:rPr>
      <w:t>2024</w:t>
    </w:r>
    <w:r w:rsidR="002D3974">
      <w:rPr>
        <w:sz w:val="20"/>
        <w:szCs w:val="20"/>
      </w:rPr>
      <w:tab/>
    </w:r>
    <w:sdt>
      <w:sdtPr>
        <w:rPr>
          <w:sz w:val="20"/>
          <w:szCs w:val="20"/>
        </w:rPr>
        <w:alias w:val="Titre "/>
        <w:tag w:val=""/>
        <w:id w:val="-1964485355"/>
        <w:placeholder>
          <w:docPart w:val="6C0BE7B679514C0EB9AE8040989C8ADE"/>
        </w:placeholder>
        <w:dataBinding w:prefixMappings="xmlns:ns0='http://purl.org/dc/elements/1.1/' xmlns:ns1='http://schemas.openxmlformats.org/package/2006/metadata/core-properties' " w:xpath="/ns1:coreProperties[1]/ns0:title[1]" w:storeItemID="{6C3C8BC8-F283-45AE-878A-BAB7291924A1}"/>
        <w:text/>
      </w:sdtPr>
      <w:sdtContent>
        <w:r w:rsidR="002D3974">
          <w:rPr>
            <w:sz w:val="20"/>
            <w:szCs w:val="20"/>
          </w:rPr>
          <w:t>Créer un repository avec GIT et GITHUB</w:t>
        </w:r>
      </w:sdtContent>
    </w:sdt>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B0545D" w14:textId="77777777" w:rsidR="00F93711" w:rsidRDefault="00F93711" w:rsidP="00403A6C">
      <w:pPr>
        <w:spacing w:after="0" w:line="240" w:lineRule="auto"/>
      </w:pPr>
      <w:r>
        <w:separator/>
      </w:r>
    </w:p>
  </w:footnote>
  <w:footnote w:type="continuationSeparator" w:id="0">
    <w:p w14:paraId="7FF7B01A" w14:textId="77777777" w:rsidR="00F93711" w:rsidRDefault="00F93711" w:rsidP="00403A6C">
      <w:pPr>
        <w:spacing w:after="0" w:line="240" w:lineRule="auto"/>
      </w:pPr>
      <w:r>
        <w:continuationSeparator/>
      </w:r>
    </w:p>
  </w:footnote>
  <w:footnote w:id="1">
    <w:p w14:paraId="1CAC06E3" w14:textId="0E3FA3D1" w:rsidR="00C20BA9" w:rsidRDefault="00C20BA9">
      <w:pPr>
        <w:pStyle w:val="Notedebasdepage"/>
      </w:pPr>
      <w:r>
        <w:rPr>
          <w:rStyle w:val="Appelnotedebasdep"/>
        </w:rPr>
        <w:footnoteRef/>
      </w:r>
      <w:r>
        <w:t xml:space="preserve"> </w:t>
      </w:r>
      <w:r w:rsidRPr="00C20BA9">
        <w:t>https://github.com</w:t>
      </w:r>
    </w:p>
  </w:footnote>
  <w:footnote w:id="2">
    <w:p w14:paraId="33318A1B" w14:textId="1C98F4F9" w:rsidR="006231DB" w:rsidRDefault="006231DB">
      <w:pPr>
        <w:pStyle w:val="Notedebasdepage"/>
      </w:pPr>
      <w:r>
        <w:rPr>
          <w:rStyle w:val="Appelnotedebasdep"/>
        </w:rPr>
        <w:footnoteRef/>
      </w:r>
      <w:r>
        <w:t xml:space="preserve"> </w:t>
      </w:r>
      <w:r w:rsidRPr="006231DB">
        <w:t>https://git-scm.com/downloads</w:t>
      </w:r>
    </w:p>
  </w:footnote>
  <w:footnote w:id="3">
    <w:p w14:paraId="30C96FDD" w14:textId="77777777" w:rsidR="00737B2B" w:rsidRDefault="00737B2B" w:rsidP="00737B2B">
      <w:pPr>
        <w:pStyle w:val="Notedebasdepage"/>
      </w:pPr>
      <w:r>
        <w:rPr>
          <w:rStyle w:val="Appelnotedebasdep"/>
        </w:rPr>
        <w:footnoteRef/>
      </w:r>
      <w:r>
        <w:t xml:space="preserve"> </w:t>
      </w:r>
      <w:r w:rsidRPr="00C41A60">
        <w:t>https://fr.wikipedia.org/wiki/Markdown</w:t>
      </w:r>
    </w:p>
  </w:footnote>
  <w:footnote w:id="4">
    <w:p w14:paraId="3AD52BF4" w14:textId="77777777" w:rsidR="00737B2B" w:rsidRDefault="00737B2B" w:rsidP="00737B2B">
      <w:pPr>
        <w:pStyle w:val="Notedebasdepage"/>
      </w:pPr>
      <w:r>
        <w:rPr>
          <w:rStyle w:val="Appelnotedebasdep"/>
        </w:rPr>
        <w:footnoteRef/>
      </w:r>
      <w:r>
        <w:t xml:space="preserve"> Le SEO</w:t>
      </w:r>
    </w:p>
  </w:footnote>
  <w:footnote w:id="5">
    <w:p w14:paraId="64CC60C6" w14:textId="34A33F82" w:rsidR="00127126" w:rsidRDefault="00127126">
      <w:pPr>
        <w:pStyle w:val="Notedebasdepage"/>
      </w:pPr>
      <w:r>
        <w:rPr>
          <w:rStyle w:val="Appelnotedebasdep"/>
        </w:rPr>
        <w:footnoteRef/>
      </w:r>
      <w:r>
        <w:t xml:space="preserve"> </w:t>
      </w:r>
      <w:r w:rsidRPr="00127126">
        <w:t>https://code.visualstudio.com/</w:t>
      </w:r>
    </w:p>
  </w:footnote>
  <w:footnote w:id="6">
    <w:p w14:paraId="63A2D7EC" w14:textId="77777777" w:rsidR="00127126" w:rsidRDefault="00127126" w:rsidP="00127126">
      <w:pPr>
        <w:pStyle w:val="Notedebasdepage"/>
      </w:pPr>
      <w:r>
        <w:rPr>
          <w:rStyle w:val="Appelnotedebasdep"/>
        </w:rPr>
        <w:footnoteRef/>
      </w:r>
      <w:r>
        <w:t xml:space="preserve"> https://fr.wikipedia.org/wiki/Markdown</w:t>
      </w:r>
    </w:p>
  </w:footnote>
  <w:footnote w:id="7">
    <w:p w14:paraId="1F355DF6" w14:textId="0207D232" w:rsidR="004E0AEB" w:rsidRPr="00FC34E3" w:rsidRDefault="004E0AEB" w:rsidP="00FC34E3">
      <w:pPr>
        <w:pStyle w:val="Notedebasdepage"/>
        <w:rPr>
          <w:sz w:val="18"/>
          <w:szCs w:val="18"/>
        </w:rPr>
      </w:pPr>
      <w:r>
        <w:rPr>
          <w:rStyle w:val="Appelnotedebasdep"/>
        </w:rPr>
        <w:footnoteRef/>
      </w:r>
      <w:r>
        <w:t xml:space="preserve"> </w:t>
      </w:r>
      <w:r w:rsidR="00ED5822" w:rsidRPr="00ED5822">
        <w:t>https://github.com/github/renaming</w:t>
      </w:r>
    </w:p>
  </w:footnote>
  <w:footnote w:id="8">
    <w:p w14:paraId="60FBCA33" w14:textId="6955220A" w:rsidR="00FC34E3" w:rsidRDefault="00FC34E3">
      <w:pPr>
        <w:pStyle w:val="Notedebasdepage"/>
      </w:pPr>
      <w:r>
        <w:rPr>
          <w:rStyle w:val="Appelnotedebasdep"/>
        </w:rPr>
        <w:footnoteRef/>
      </w:r>
      <w:r>
        <w:t xml:space="preserve"> Sensible à la casse</w:t>
      </w:r>
    </w:p>
  </w:footnote>
  <w:footnote w:id="9">
    <w:p w14:paraId="33D00727" w14:textId="39485752" w:rsidR="004D3232" w:rsidRDefault="004D3232">
      <w:pPr>
        <w:pStyle w:val="Notedebasdepage"/>
      </w:pPr>
      <w:r>
        <w:rPr>
          <w:rStyle w:val="Appelnotedebasdep"/>
        </w:rPr>
        <w:footnoteRef/>
      </w:r>
      <w:r>
        <w:t>O</w:t>
      </w:r>
      <w:r w:rsidRPr="004D3232">
        <w:t>u tout autre plateforme d'hébergement de code</w:t>
      </w:r>
      <w:r>
        <w:t xml:space="preserve"> comme </w:t>
      </w:r>
      <w:r w:rsidRPr="004D3232">
        <w:t>GitLab</w:t>
      </w:r>
      <w:r w:rsidR="00800280">
        <w:t>,</w:t>
      </w:r>
      <w:r w:rsidR="00800280" w:rsidRPr="00800280">
        <w:t xml:space="preserve"> BitBucket</w:t>
      </w:r>
      <w:r w:rsidR="00800280">
        <w:t>…</w:t>
      </w:r>
    </w:p>
  </w:footnote>
  <w:footnote w:id="10">
    <w:p w14:paraId="0F1D3F14" w14:textId="15B2FFA2" w:rsidR="00E65165" w:rsidRDefault="00E65165">
      <w:pPr>
        <w:pStyle w:val="Notedebasdepage"/>
      </w:pPr>
      <w:r>
        <w:rPr>
          <w:rStyle w:val="Appelnotedebasdep"/>
        </w:rPr>
        <w:footnoteRef/>
      </w:r>
      <w:r>
        <w:t xml:space="preserve"> La méthode reste la même en SSH.</w:t>
      </w:r>
    </w:p>
  </w:footnote>
  <w:footnote w:id="11">
    <w:p w14:paraId="72000F4A" w14:textId="77777777" w:rsidR="00E10C9D" w:rsidRPr="002F37F6" w:rsidRDefault="00E10C9D" w:rsidP="00E10C9D">
      <w:pPr>
        <w:pStyle w:val="Notedebasdepage"/>
      </w:pPr>
      <w:r w:rsidRPr="002F37F6">
        <w:rPr>
          <w:rStyle w:val="Appelnotedebasdep"/>
        </w:rPr>
        <w:footnoteRef/>
      </w:r>
      <w:r w:rsidRPr="002F37F6">
        <w:t xml:space="preserve"> </w:t>
      </w:r>
      <w:hyperlink r:id="rId1" w:history="1">
        <w:r w:rsidRPr="005B0A05">
          <w:rPr>
            <w:rStyle w:val="Lienhypertexte"/>
            <w:color w:val="auto"/>
            <w:u w:val="none"/>
          </w:rPr>
          <w:t>https://blog.freelancerepublik.com/git-commandes-indispensables-developpeurs/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BFD3A" w14:textId="77777777"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628"/>
      <w:gridCol w:w="1156"/>
      <w:gridCol w:w="1610"/>
    </w:tblGrid>
    <w:tr w:rsidR="00D762D6" w14:paraId="71E93F3E" w14:textId="77777777" w:rsidTr="00736A38">
      <w:trPr>
        <w:trHeight w:val="1020"/>
        <w:jc w:val="center"/>
      </w:trPr>
      <w:tc>
        <w:tcPr>
          <w:tcW w:w="1604" w:type="dxa"/>
        </w:tcPr>
        <w:p w14:paraId="5F0E5BA2" w14:textId="3260E428" w:rsidR="00376DE7" w:rsidRPr="00376DE7" w:rsidRDefault="00CE714A" w:rsidP="000E7F6C">
          <w:pPr>
            <w:jc w:val="center"/>
          </w:pPr>
          <w:r>
            <w:rPr>
              <w:noProof/>
            </w:rPr>
            <w:drawing>
              <wp:anchor distT="0" distB="0" distL="114300" distR="114300" simplePos="0" relativeHeight="251659264" behindDoc="0" locked="0" layoutInCell="1" allowOverlap="1" wp14:anchorId="4A1D99DD" wp14:editId="2ECAA291">
                <wp:simplePos x="0" y="0"/>
                <wp:positionH relativeFrom="column">
                  <wp:posOffset>-28463</wp:posOffset>
                </wp:positionH>
                <wp:positionV relativeFrom="paragraph">
                  <wp:posOffset>40640</wp:posOffset>
                </wp:positionV>
                <wp:extent cx="926739" cy="500932"/>
                <wp:effectExtent l="0" t="0" r="6985" b="0"/>
                <wp:wrapNone/>
                <wp:docPr id="29" name="Image 1">
                  <a:hlinkClick xmlns:a="http://schemas.openxmlformats.org/drawingml/2006/main" r:id="rId1" tooltip="https://github.co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a:hlinkClick r:id="rId1" tooltip="https://github.com/"/>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926739" cy="500932"/>
                        </a:xfrm>
                        <a:prstGeom prst="rect">
                          <a:avLst/>
                        </a:prstGeom>
                      </pic:spPr>
                    </pic:pic>
                  </a:graphicData>
                </a:graphic>
                <wp14:sizeRelH relativeFrom="margin">
                  <wp14:pctWidth>0</wp14:pctWidth>
                </wp14:sizeRelH>
                <wp14:sizeRelV relativeFrom="margin">
                  <wp14:pctHeight>0</wp14:pctHeight>
                </wp14:sizeRelV>
              </wp:anchor>
            </w:drawing>
          </w:r>
        </w:p>
      </w:tc>
      <w:tc>
        <w:tcPr>
          <w:tcW w:w="4628" w:type="dxa"/>
          <w:vMerge w:val="restart"/>
        </w:tcPr>
        <w:p w14:paraId="44DE2D38" w14:textId="718D4DD3" w:rsidR="00376DE7" w:rsidRPr="006D6B23" w:rsidRDefault="00000000" w:rsidP="000E7F6C">
          <w:pPr>
            <w:pStyle w:val="En-tte"/>
            <w:spacing w:before="240"/>
            <w:jc w:val="center"/>
            <w:rPr>
              <w:rFonts w:asciiTheme="majorBidi" w:hAnsiTheme="majorBidi" w:cstheme="majorBidi"/>
              <w:sz w:val="34"/>
              <w:szCs w:val="34"/>
            </w:rPr>
          </w:pPr>
          <w:sdt>
            <w:sdtPr>
              <w:rPr>
                <w:rFonts w:asciiTheme="majorBidi" w:hAnsiTheme="majorBidi" w:cstheme="majorBidi"/>
                <w:b/>
                <w:bCs/>
                <w:sz w:val="34"/>
                <w:szCs w:val="34"/>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r w:rsidR="00654C60">
                <w:rPr>
                  <w:rFonts w:asciiTheme="majorBidi" w:hAnsiTheme="majorBidi" w:cstheme="majorBidi"/>
                  <w:b/>
                  <w:bCs/>
                  <w:sz w:val="34"/>
                  <w:szCs w:val="34"/>
                </w:rPr>
                <w:t>Créer un repository avec GIT et GITHUB</w:t>
              </w:r>
            </w:sdtContent>
          </w:sdt>
          <w:r w:rsidR="00654C60">
            <w:rPr>
              <w:rFonts w:asciiTheme="majorBidi" w:hAnsiTheme="majorBidi" w:cstheme="majorBidi"/>
              <w:b/>
              <w:bCs/>
              <w:sz w:val="34"/>
              <w:szCs w:val="34"/>
            </w:rPr>
            <w:t xml:space="preserve"> </w:t>
          </w:r>
          <w:r w:rsidR="003C70ED">
            <w:rPr>
              <w:rFonts w:asciiTheme="majorBidi" w:hAnsiTheme="majorBidi" w:cstheme="majorBidi"/>
              <w:b/>
              <w:bCs/>
              <w:sz w:val="34"/>
              <w:szCs w:val="34"/>
            </w:rPr>
            <w:t>sou</w:t>
          </w:r>
          <w:r w:rsidR="00EE18DC">
            <w:rPr>
              <w:rFonts w:asciiTheme="majorBidi" w:hAnsiTheme="majorBidi" w:cstheme="majorBidi"/>
              <w:b/>
              <w:bCs/>
              <w:sz w:val="34"/>
              <w:szCs w:val="34"/>
            </w:rPr>
            <w:t>s</w:t>
          </w:r>
          <w:r w:rsidR="003C70ED">
            <w:rPr>
              <w:rFonts w:asciiTheme="majorBidi" w:hAnsiTheme="majorBidi" w:cstheme="majorBidi"/>
              <w:b/>
              <w:bCs/>
              <w:sz w:val="34"/>
              <w:szCs w:val="34"/>
            </w:rPr>
            <w:t xml:space="preserve"> </w:t>
          </w:r>
          <w:r w:rsidR="003C70ED" w:rsidRPr="006D6B23">
            <w:rPr>
              <w:rFonts w:asciiTheme="majorBidi" w:hAnsiTheme="majorBidi" w:cstheme="majorBidi"/>
              <w:b/>
              <w:bCs/>
              <w:sz w:val="34"/>
              <w:szCs w:val="34"/>
            </w:rPr>
            <w:t>Windows</w:t>
          </w:r>
        </w:p>
      </w:tc>
      <w:tc>
        <w:tcPr>
          <w:tcW w:w="1156" w:type="dxa"/>
        </w:tcPr>
        <w:p w14:paraId="1A798F3E" w14:textId="77777777" w:rsidR="000E7F6C" w:rsidRDefault="000E7F6C" w:rsidP="000E7F6C">
          <w:pPr>
            <w:pStyle w:val="En-tte"/>
            <w:jc w:val="center"/>
            <w:rPr>
              <w:rFonts w:asciiTheme="majorBidi" w:hAnsiTheme="majorBidi" w:cstheme="majorBidi"/>
              <w:sz w:val="18"/>
              <w:szCs w:val="18"/>
            </w:rPr>
          </w:pPr>
        </w:p>
        <w:p w14:paraId="44790574" w14:textId="77777777" w:rsidR="000E7F6C" w:rsidRDefault="000E7F6C" w:rsidP="000E7F6C">
          <w:pPr>
            <w:pStyle w:val="En-tte"/>
            <w:jc w:val="center"/>
            <w:rPr>
              <w:rFonts w:asciiTheme="majorBidi" w:hAnsiTheme="majorBidi" w:cstheme="majorBidi"/>
              <w:sz w:val="18"/>
              <w:szCs w:val="18"/>
            </w:rPr>
          </w:pPr>
        </w:p>
        <w:p w14:paraId="71D31B5D"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4ACDB206" w14:textId="77777777" w:rsidR="000E7F6C" w:rsidRDefault="000E7F6C" w:rsidP="000E7F6C">
          <w:pPr>
            <w:pStyle w:val="En-tte"/>
            <w:jc w:val="center"/>
            <w:rPr>
              <w:rFonts w:asciiTheme="majorBidi" w:hAnsiTheme="majorBidi" w:cstheme="majorBidi"/>
              <w:sz w:val="18"/>
              <w:szCs w:val="18"/>
            </w:rPr>
          </w:pPr>
        </w:p>
        <w:p w14:paraId="5033781B" w14:textId="77777777" w:rsidR="000E7F6C" w:rsidRDefault="000E7F6C" w:rsidP="000E7F6C">
          <w:pPr>
            <w:pStyle w:val="En-tte"/>
            <w:jc w:val="center"/>
            <w:rPr>
              <w:rFonts w:asciiTheme="majorBidi" w:hAnsiTheme="majorBidi" w:cstheme="majorBidi"/>
              <w:sz w:val="18"/>
              <w:szCs w:val="18"/>
            </w:rPr>
          </w:pPr>
        </w:p>
        <w:p w14:paraId="61937B2C" w14:textId="3F13CA12" w:rsidR="00376DE7" w:rsidRPr="00376DE7" w:rsidRDefault="00F569B7" w:rsidP="000E7F6C">
          <w:pPr>
            <w:pStyle w:val="En-tte"/>
            <w:jc w:val="center"/>
            <w:rPr>
              <w:rFonts w:asciiTheme="majorBidi" w:hAnsiTheme="majorBidi" w:cstheme="majorBidi"/>
              <w:sz w:val="18"/>
              <w:szCs w:val="18"/>
            </w:rPr>
          </w:pPr>
          <w:r>
            <w:rPr>
              <w:rFonts w:asciiTheme="majorBidi" w:hAnsiTheme="majorBidi" w:cstheme="majorBidi"/>
              <w:sz w:val="18"/>
              <w:szCs w:val="18"/>
            </w:rPr>
            <w:t>12/</w:t>
          </w:r>
          <w:r w:rsidR="00393D52">
            <w:rPr>
              <w:rFonts w:asciiTheme="majorBidi" w:hAnsiTheme="majorBidi" w:cstheme="majorBidi"/>
              <w:sz w:val="18"/>
              <w:szCs w:val="18"/>
            </w:rPr>
            <w:t>11</w:t>
          </w:r>
          <w:r>
            <w:rPr>
              <w:rFonts w:asciiTheme="majorBidi" w:hAnsiTheme="majorBidi" w:cstheme="majorBidi"/>
              <w:sz w:val="18"/>
              <w:szCs w:val="18"/>
            </w:rPr>
            <w:t>/2024</w:t>
          </w:r>
        </w:p>
      </w:tc>
    </w:tr>
    <w:tr w:rsidR="00D762D6" w14:paraId="3AE2685C" w14:textId="77777777" w:rsidTr="00736A38">
      <w:trPr>
        <w:trHeight w:val="267"/>
        <w:jc w:val="center"/>
      </w:trPr>
      <w:tc>
        <w:tcPr>
          <w:tcW w:w="1604" w:type="dxa"/>
        </w:tcPr>
        <w:p w14:paraId="1C2C1BD2"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628" w:type="dxa"/>
          <w:vMerge/>
        </w:tcPr>
        <w:p w14:paraId="63340926" w14:textId="77777777" w:rsidR="00376DE7" w:rsidRPr="00376DE7" w:rsidRDefault="00376DE7" w:rsidP="000E7F6C">
          <w:pPr>
            <w:pStyle w:val="En-tte"/>
            <w:jc w:val="center"/>
            <w:rPr>
              <w:rFonts w:asciiTheme="majorBidi" w:hAnsiTheme="majorBidi" w:cstheme="majorBidi"/>
            </w:rPr>
          </w:pPr>
        </w:p>
      </w:tc>
      <w:tc>
        <w:tcPr>
          <w:tcW w:w="1156" w:type="dxa"/>
        </w:tcPr>
        <w:p w14:paraId="5E4FEA0B"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3AD28FC6" w14:textId="7A5FB044" w:rsidR="00376DE7" w:rsidRPr="00376DE7" w:rsidRDefault="00F97D29" w:rsidP="000E7F6C">
          <w:pPr>
            <w:pStyle w:val="En-tte"/>
            <w:jc w:val="center"/>
            <w:rPr>
              <w:rFonts w:asciiTheme="majorBidi" w:hAnsiTheme="majorBidi" w:cstheme="majorBidi"/>
              <w:sz w:val="18"/>
              <w:szCs w:val="18"/>
            </w:rPr>
          </w:pPr>
          <w:r>
            <w:rPr>
              <w:rFonts w:asciiTheme="majorBidi" w:hAnsiTheme="majorBidi" w:cstheme="majorBidi"/>
              <w:sz w:val="18"/>
              <w:szCs w:val="18"/>
            </w:rPr>
            <w:fldChar w:fldCharType="begin"/>
          </w:r>
          <w:r>
            <w:rPr>
              <w:rFonts w:asciiTheme="majorBidi" w:hAnsiTheme="majorBidi" w:cstheme="majorBidi"/>
              <w:sz w:val="18"/>
              <w:szCs w:val="18"/>
            </w:rPr>
            <w:instrText xml:space="preserve"> TIME \@ "dd/MM/yyyy" </w:instrText>
          </w:r>
          <w:r>
            <w:rPr>
              <w:rFonts w:asciiTheme="majorBidi" w:hAnsiTheme="majorBidi" w:cstheme="majorBidi"/>
              <w:sz w:val="18"/>
              <w:szCs w:val="18"/>
            </w:rPr>
            <w:fldChar w:fldCharType="separate"/>
          </w:r>
          <w:r w:rsidR="00887854">
            <w:rPr>
              <w:rFonts w:asciiTheme="majorBidi" w:hAnsiTheme="majorBidi" w:cstheme="majorBidi"/>
              <w:noProof/>
              <w:sz w:val="18"/>
              <w:szCs w:val="18"/>
            </w:rPr>
            <w:t>04/12/2024</w:t>
          </w:r>
          <w:r>
            <w:rPr>
              <w:rFonts w:asciiTheme="majorBidi" w:hAnsiTheme="majorBidi" w:cstheme="majorBidi"/>
              <w:sz w:val="18"/>
              <w:szCs w:val="18"/>
            </w:rPr>
            <w:fldChar w:fldCharType="end"/>
          </w:r>
        </w:p>
      </w:tc>
    </w:tr>
  </w:tbl>
  <w:p w14:paraId="1ACA6B90"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7282AF7"/>
    <w:multiLevelType w:val="multilevel"/>
    <w:tmpl w:val="0748A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3410B"/>
    <w:multiLevelType w:val="multilevel"/>
    <w:tmpl w:val="FC98F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4456B5"/>
    <w:multiLevelType w:val="hybridMultilevel"/>
    <w:tmpl w:val="3B3A89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98540E"/>
    <w:multiLevelType w:val="hybridMultilevel"/>
    <w:tmpl w:val="AB7E7C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72A34CF"/>
    <w:multiLevelType w:val="hybridMultilevel"/>
    <w:tmpl w:val="746A869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DB27C1"/>
    <w:multiLevelType w:val="hybridMultilevel"/>
    <w:tmpl w:val="9194751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C53CC7"/>
    <w:multiLevelType w:val="hybridMultilevel"/>
    <w:tmpl w:val="B0B829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1A6759E"/>
    <w:multiLevelType w:val="hybridMultilevel"/>
    <w:tmpl w:val="0A4ED0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3BC70FB"/>
    <w:multiLevelType w:val="multilevel"/>
    <w:tmpl w:val="58FAF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6434B0"/>
    <w:multiLevelType w:val="hybridMultilevel"/>
    <w:tmpl w:val="F92825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B04562F"/>
    <w:multiLevelType w:val="hybridMultilevel"/>
    <w:tmpl w:val="39BC63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EA9143F"/>
    <w:multiLevelType w:val="hybridMultilevel"/>
    <w:tmpl w:val="D1FEA8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F36448"/>
    <w:multiLevelType w:val="multilevel"/>
    <w:tmpl w:val="DC08B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43772B"/>
    <w:multiLevelType w:val="multilevel"/>
    <w:tmpl w:val="1CB2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B46864"/>
    <w:multiLevelType w:val="hybridMultilevel"/>
    <w:tmpl w:val="33F4812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D3414B3"/>
    <w:multiLevelType w:val="hybridMultilevel"/>
    <w:tmpl w:val="A8962F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52A518B"/>
    <w:multiLevelType w:val="multilevel"/>
    <w:tmpl w:val="044AF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175538"/>
    <w:multiLevelType w:val="hybridMultilevel"/>
    <w:tmpl w:val="4064B9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222436"/>
    <w:multiLevelType w:val="hybridMultilevel"/>
    <w:tmpl w:val="EED2AF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CB8192D"/>
    <w:multiLevelType w:val="hybridMultilevel"/>
    <w:tmpl w:val="217E27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A03651"/>
    <w:multiLevelType w:val="hybridMultilevel"/>
    <w:tmpl w:val="E2F471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DEA4418"/>
    <w:multiLevelType w:val="hybridMultilevel"/>
    <w:tmpl w:val="3B8031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33159979">
    <w:abstractNumId w:val="0"/>
  </w:num>
  <w:num w:numId="2" w16cid:durableId="955983767">
    <w:abstractNumId w:val="1"/>
  </w:num>
  <w:num w:numId="3" w16cid:durableId="546719022">
    <w:abstractNumId w:val="13"/>
  </w:num>
  <w:num w:numId="4" w16cid:durableId="933050022">
    <w:abstractNumId w:val="17"/>
  </w:num>
  <w:num w:numId="5" w16cid:durableId="1324159780">
    <w:abstractNumId w:val="9"/>
  </w:num>
  <w:num w:numId="6" w16cid:durableId="1087919830">
    <w:abstractNumId w:val="14"/>
  </w:num>
  <w:num w:numId="7" w16cid:durableId="513885619">
    <w:abstractNumId w:val="2"/>
  </w:num>
  <w:num w:numId="8" w16cid:durableId="1654484436">
    <w:abstractNumId w:val="11"/>
  </w:num>
  <w:num w:numId="9" w16cid:durableId="2017418467">
    <w:abstractNumId w:val="7"/>
  </w:num>
  <w:num w:numId="10" w16cid:durableId="1592543195">
    <w:abstractNumId w:val="16"/>
  </w:num>
  <w:num w:numId="11" w16cid:durableId="442654847">
    <w:abstractNumId w:val="12"/>
  </w:num>
  <w:num w:numId="12" w16cid:durableId="914050218">
    <w:abstractNumId w:val="20"/>
  </w:num>
  <w:num w:numId="13" w16cid:durableId="222910880">
    <w:abstractNumId w:val="4"/>
  </w:num>
  <w:num w:numId="14" w16cid:durableId="494685036">
    <w:abstractNumId w:val="10"/>
  </w:num>
  <w:num w:numId="15" w16cid:durableId="293221435">
    <w:abstractNumId w:val="19"/>
  </w:num>
  <w:num w:numId="16" w16cid:durableId="1691566366">
    <w:abstractNumId w:val="15"/>
  </w:num>
  <w:num w:numId="17" w16cid:durableId="1126656361">
    <w:abstractNumId w:val="8"/>
  </w:num>
  <w:num w:numId="18" w16cid:durableId="1646856621">
    <w:abstractNumId w:val="18"/>
  </w:num>
  <w:num w:numId="19" w16cid:durableId="1962179466">
    <w:abstractNumId w:val="6"/>
  </w:num>
  <w:num w:numId="20" w16cid:durableId="1190870720">
    <w:abstractNumId w:val="22"/>
  </w:num>
  <w:num w:numId="21" w16cid:durableId="19699723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94354620">
    <w:abstractNumId w:val="21"/>
  </w:num>
  <w:num w:numId="23" w16cid:durableId="1835414612">
    <w:abstractNumId w:val="5"/>
  </w:num>
  <w:num w:numId="24" w16cid:durableId="18680635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011"/>
    <w:rsid w:val="00000908"/>
    <w:rsid w:val="00007FAE"/>
    <w:rsid w:val="00011919"/>
    <w:rsid w:val="000139E5"/>
    <w:rsid w:val="00017C50"/>
    <w:rsid w:val="0002000A"/>
    <w:rsid w:val="00022DD3"/>
    <w:rsid w:val="00023717"/>
    <w:rsid w:val="00040F2E"/>
    <w:rsid w:val="000430BD"/>
    <w:rsid w:val="000468D8"/>
    <w:rsid w:val="00056A17"/>
    <w:rsid w:val="00062B02"/>
    <w:rsid w:val="00062E47"/>
    <w:rsid w:val="000645D9"/>
    <w:rsid w:val="00070066"/>
    <w:rsid w:val="00072BEF"/>
    <w:rsid w:val="00075A33"/>
    <w:rsid w:val="00084C39"/>
    <w:rsid w:val="00091F57"/>
    <w:rsid w:val="0009336F"/>
    <w:rsid w:val="00097D76"/>
    <w:rsid w:val="000A29B8"/>
    <w:rsid w:val="000A4C63"/>
    <w:rsid w:val="000A4FF1"/>
    <w:rsid w:val="000A5C72"/>
    <w:rsid w:val="000B6686"/>
    <w:rsid w:val="000C4833"/>
    <w:rsid w:val="000C7071"/>
    <w:rsid w:val="000E211E"/>
    <w:rsid w:val="000E7F6C"/>
    <w:rsid w:val="000F1D3B"/>
    <w:rsid w:val="000F20AA"/>
    <w:rsid w:val="001036D5"/>
    <w:rsid w:val="00106E6B"/>
    <w:rsid w:val="001078DA"/>
    <w:rsid w:val="00111FC0"/>
    <w:rsid w:val="0011238F"/>
    <w:rsid w:val="00112F32"/>
    <w:rsid w:val="00113F25"/>
    <w:rsid w:val="001145EE"/>
    <w:rsid w:val="0011497F"/>
    <w:rsid w:val="001200C6"/>
    <w:rsid w:val="00127126"/>
    <w:rsid w:val="00127FE4"/>
    <w:rsid w:val="001317F6"/>
    <w:rsid w:val="001359A6"/>
    <w:rsid w:val="00144E65"/>
    <w:rsid w:val="001466C8"/>
    <w:rsid w:val="00152F3F"/>
    <w:rsid w:val="0016584C"/>
    <w:rsid w:val="0017269A"/>
    <w:rsid w:val="001739A8"/>
    <w:rsid w:val="00175B99"/>
    <w:rsid w:val="00182A8E"/>
    <w:rsid w:val="00183426"/>
    <w:rsid w:val="00195C22"/>
    <w:rsid w:val="00197582"/>
    <w:rsid w:val="001A1CC9"/>
    <w:rsid w:val="001A24E4"/>
    <w:rsid w:val="001B056D"/>
    <w:rsid w:val="001B4F84"/>
    <w:rsid w:val="001C5673"/>
    <w:rsid w:val="001D1FE8"/>
    <w:rsid w:val="001D1FF6"/>
    <w:rsid w:val="001D7839"/>
    <w:rsid w:val="001E660E"/>
    <w:rsid w:val="001F2ADE"/>
    <w:rsid w:val="001F5795"/>
    <w:rsid w:val="00200196"/>
    <w:rsid w:val="002135CD"/>
    <w:rsid w:val="0021572B"/>
    <w:rsid w:val="00216043"/>
    <w:rsid w:val="0022512A"/>
    <w:rsid w:val="0022670E"/>
    <w:rsid w:val="00226EC0"/>
    <w:rsid w:val="0022702F"/>
    <w:rsid w:val="00246C2C"/>
    <w:rsid w:val="00254754"/>
    <w:rsid w:val="002549B3"/>
    <w:rsid w:val="00255681"/>
    <w:rsid w:val="0025723C"/>
    <w:rsid w:val="0025775B"/>
    <w:rsid w:val="002648AC"/>
    <w:rsid w:val="002704EC"/>
    <w:rsid w:val="00280C0D"/>
    <w:rsid w:val="00295F86"/>
    <w:rsid w:val="00296D10"/>
    <w:rsid w:val="002A0BE4"/>
    <w:rsid w:val="002A2B0A"/>
    <w:rsid w:val="002B0603"/>
    <w:rsid w:val="002B34E3"/>
    <w:rsid w:val="002C3172"/>
    <w:rsid w:val="002C5571"/>
    <w:rsid w:val="002D0E98"/>
    <w:rsid w:val="002D10F8"/>
    <w:rsid w:val="002D133C"/>
    <w:rsid w:val="002D26DE"/>
    <w:rsid w:val="002D3974"/>
    <w:rsid w:val="002E2772"/>
    <w:rsid w:val="002E3917"/>
    <w:rsid w:val="002F6A39"/>
    <w:rsid w:val="002F6FD7"/>
    <w:rsid w:val="003012D2"/>
    <w:rsid w:val="00303AA8"/>
    <w:rsid w:val="00305482"/>
    <w:rsid w:val="003132C4"/>
    <w:rsid w:val="0031430B"/>
    <w:rsid w:val="003175D4"/>
    <w:rsid w:val="00320F8C"/>
    <w:rsid w:val="003213D0"/>
    <w:rsid w:val="00323845"/>
    <w:rsid w:val="003254D3"/>
    <w:rsid w:val="0032606A"/>
    <w:rsid w:val="003316C4"/>
    <w:rsid w:val="0033471C"/>
    <w:rsid w:val="0034003D"/>
    <w:rsid w:val="00341D15"/>
    <w:rsid w:val="00344619"/>
    <w:rsid w:val="00344D9B"/>
    <w:rsid w:val="00347BD8"/>
    <w:rsid w:val="00362547"/>
    <w:rsid w:val="0037638D"/>
    <w:rsid w:val="00376DE7"/>
    <w:rsid w:val="00381279"/>
    <w:rsid w:val="00383F00"/>
    <w:rsid w:val="00385D23"/>
    <w:rsid w:val="00390BB2"/>
    <w:rsid w:val="00393D52"/>
    <w:rsid w:val="003952C8"/>
    <w:rsid w:val="003A656E"/>
    <w:rsid w:val="003B1D14"/>
    <w:rsid w:val="003B1E9F"/>
    <w:rsid w:val="003C256D"/>
    <w:rsid w:val="003C60FC"/>
    <w:rsid w:val="003C70ED"/>
    <w:rsid w:val="003D0589"/>
    <w:rsid w:val="004009E7"/>
    <w:rsid w:val="00403A6C"/>
    <w:rsid w:val="0040467F"/>
    <w:rsid w:val="0040523C"/>
    <w:rsid w:val="004116CC"/>
    <w:rsid w:val="00412B4C"/>
    <w:rsid w:val="0041421E"/>
    <w:rsid w:val="004145A8"/>
    <w:rsid w:val="00417441"/>
    <w:rsid w:val="0042010F"/>
    <w:rsid w:val="00424BA3"/>
    <w:rsid w:val="0043175B"/>
    <w:rsid w:val="004328EA"/>
    <w:rsid w:val="004337FD"/>
    <w:rsid w:val="00437790"/>
    <w:rsid w:val="004466EF"/>
    <w:rsid w:val="00447B01"/>
    <w:rsid w:val="0045397B"/>
    <w:rsid w:val="004564F9"/>
    <w:rsid w:val="00472424"/>
    <w:rsid w:val="004765E4"/>
    <w:rsid w:val="004767A2"/>
    <w:rsid w:val="00483CDA"/>
    <w:rsid w:val="00492F6D"/>
    <w:rsid w:val="004A05B9"/>
    <w:rsid w:val="004B0217"/>
    <w:rsid w:val="004B1DEF"/>
    <w:rsid w:val="004B4C80"/>
    <w:rsid w:val="004B50A2"/>
    <w:rsid w:val="004B7177"/>
    <w:rsid w:val="004C0B71"/>
    <w:rsid w:val="004C317F"/>
    <w:rsid w:val="004C4A58"/>
    <w:rsid w:val="004D3232"/>
    <w:rsid w:val="004E0AEB"/>
    <w:rsid w:val="004F0C9F"/>
    <w:rsid w:val="004F32E3"/>
    <w:rsid w:val="004F54FA"/>
    <w:rsid w:val="00500BC4"/>
    <w:rsid w:val="00502CB0"/>
    <w:rsid w:val="005230A5"/>
    <w:rsid w:val="00534EFB"/>
    <w:rsid w:val="00537262"/>
    <w:rsid w:val="005449F3"/>
    <w:rsid w:val="00547F50"/>
    <w:rsid w:val="00550935"/>
    <w:rsid w:val="0055370D"/>
    <w:rsid w:val="00556280"/>
    <w:rsid w:val="00561AED"/>
    <w:rsid w:val="005639DA"/>
    <w:rsid w:val="00570741"/>
    <w:rsid w:val="00570D1E"/>
    <w:rsid w:val="0057665A"/>
    <w:rsid w:val="00583169"/>
    <w:rsid w:val="00583C10"/>
    <w:rsid w:val="00584641"/>
    <w:rsid w:val="00586C68"/>
    <w:rsid w:val="00596D9C"/>
    <w:rsid w:val="005A4A95"/>
    <w:rsid w:val="005A5AD3"/>
    <w:rsid w:val="005A68D4"/>
    <w:rsid w:val="005A6989"/>
    <w:rsid w:val="005B0A05"/>
    <w:rsid w:val="005C01B2"/>
    <w:rsid w:val="005C08BB"/>
    <w:rsid w:val="005C09FB"/>
    <w:rsid w:val="005C127A"/>
    <w:rsid w:val="005C229E"/>
    <w:rsid w:val="005C3B0C"/>
    <w:rsid w:val="005C4645"/>
    <w:rsid w:val="005D57E9"/>
    <w:rsid w:val="005E5B5C"/>
    <w:rsid w:val="005F2C20"/>
    <w:rsid w:val="005F4FED"/>
    <w:rsid w:val="005F60B1"/>
    <w:rsid w:val="005F62B6"/>
    <w:rsid w:val="005F68F5"/>
    <w:rsid w:val="005F793F"/>
    <w:rsid w:val="00606DC7"/>
    <w:rsid w:val="006162BF"/>
    <w:rsid w:val="0061637B"/>
    <w:rsid w:val="0061793C"/>
    <w:rsid w:val="006231DB"/>
    <w:rsid w:val="006250AF"/>
    <w:rsid w:val="00630847"/>
    <w:rsid w:val="0063388A"/>
    <w:rsid w:val="00636FEA"/>
    <w:rsid w:val="00637C1D"/>
    <w:rsid w:val="006417EA"/>
    <w:rsid w:val="00645BC5"/>
    <w:rsid w:val="0064686D"/>
    <w:rsid w:val="0064747C"/>
    <w:rsid w:val="00650CF2"/>
    <w:rsid w:val="00654C60"/>
    <w:rsid w:val="00654EB1"/>
    <w:rsid w:val="00663113"/>
    <w:rsid w:val="006704EC"/>
    <w:rsid w:val="006712A5"/>
    <w:rsid w:val="00671A0F"/>
    <w:rsid w:val="006736EA"/>
    <w:rsid w:val="0067457E"/>
    <w:rsid w:val="0067538B"/>
    <w:rsid w:val="006768A6"/>
    <w:rsid w:val="00676C66"/>
    <w:rsid w:val="00676D5A"/>
    <w:rsid w:val="0067751B"/>
    <w:rsid w:val="00680E0D"/>
    <w:rsid w:val="0069187C"/>
    <w:rsid w:val="0069297E"/>
    <w:rsid w:val="00693C34"/>
    <w:rsid w:val="006A27AE"/>
    <w:rsid w:val="006B3FEF"/>
    <w:rsid w:val="006B5DAA"/>
    <w:rsid w:val="006B6EBD"/>
    <w:rsid w:val="006B735F"/>
    <w:rsid w:val="006C0F78"/>
    <w:rsid w:val="006C6835"/>
    <w:rsid w:val="006D6B23"/>
    <w:rsid w:val="006E6ACB"/>
    <w:rsid w:val="006F18BC"/>
    <w:rsid w:val="006F72C0"/>
    <w:rsid w:val="00700C1A"/>
    <w:rsid w:val="00705925"/>
    <w:rsid w:val="00706A85"/>
    <w:rsid w:val="00711828"/>
    <w:rsid w:val="00712E18"/>
    <w:rsid w:val="007262C9"/>
    <w:rsid w:val="00735733"/>
    <w:rsid w:val="00736A38"/>
    <w:rsid w:val="00737B2B"/>
    <w:rsid w:val="0075233C"/>
    <w:rsid w:val="00753EC6"/>
    <w:rsid w:val="007567A8"/>
    <w:rsid w:val="00757B1C"/>
    <w:rsid w:val="0076063E"/>
    <w:rsid w:val="0076354A"/>
    <w:rsid w:val="007933D5"/>
    <w:rsid w:val="007A058D"/>
    <w:rsid w:val="007A16E1"/>
    <w:rsid w:val="007A3AE8"/>
    <w:rsid w:val="007B06D2"/>
    <w:rsid w:val="007B3574"/>
    <w:rsid w:val="007C4AFC"/>
    <w:rsid w:val="007D0CB1"/>
    <w:rsid w:val="007D3C96"/>
    <w:rsid w:val="007F015A"/>
    <w:rsid w:val="007F0515"/>
    <w:rsid w:val="007F592F"/>
    <w:rsid w:val="007F7622"/>
    <w:rsid w:val="00800280"/>
    <w:rsid w:val="008025DB"/>
    <w:rsid w:val="00805B3A"/>
    <w:rsid w:val="00807B68"/>
    <w:rsid w:val="00810437"/>
    <w:rsid w:val="00821353"/>
    <w:rsid w:val="0082457D"/>
    <w:rsid w:val="0083298B"/>
    <w:rsid w:val="00832AF7"/>
    <w:rsid w:val="00836539"/>
    <w:rsid w:val="00836A9F"/>
    <w:rsid w:val="008415C3"/>
    <w:rsid w:val="00845095"/>
    <w:rsid w:val="00850075"/>
    <w:rsid w:val="00862CE1"/>
    <w:rsid w:val="00864052"/>
    <w:rsid w:val="0087117A"/>
    <w:rsid w:val="0087355A"/>
    <w:rsid w:val="008762E3"/>
    <w:rsid w:val="0088214D"/>
    <w:rsid w:val="0088294A"/>
    <w:rsid w:val="00884824"/>
    <w:rsid w:val="008875B5"/>
    <w:rsid w:val="00887854"/>
    <w:rsid w:val="00897B9C"/>
    <w:rsid w:val="008A4A1E"/>
    <w:rsid w:val="008A4C9E"/>
    <w:rsid w:val="008B2300"/>
    <w:rsid w:val="008B235B"/>
    <w:rsid w:val="008B43E4"/>
    <w:rsid w:val="008B7797"/>
    <w:rsid w:val="008C2328"/>
    <w:rsid w:val="008C3013"/>
    <w:rsid w:val="008C4F96"/>
    <w:rsid w:val="008C6901"/>
    <w:rsid w:val="008D2601"/>
    <w:rsid w:val="008D3575"/>
    <w:rsid w:val="008D5647"/>
    <w:rsid w:val="008D6BAE"/>
    <w:rsid w:val="008E44B8"/>
    <w:rsid w:val="008E4ECB"/>
    <w:rsid w:val="008F29DB"/>
    <w:rsid w:val="008F5868"/>
    <w:rsid w:val="008F755B"/>
    <w:rsid w:val="009064E2"/>
    <w:rsid w:val="00910B95"/>
    <w:rsid w:val="00915406"/>
    <w:rsid w:val="009161F5"/>
    <w:rsid w:val="00917751"/>
    <w:rsid w:val="00923903"/>
    <w:rsid w:val="00931471"/>
    <w:rsid w:val="00936FD8"/>
    <w:rsid w:val="009427A3"/>
    <w:rsid w:val="009440C0"/>
    <w:rsid w:val="00947CAF"/>
    <w:rsid w:val="009627D5"/>
    <w:rsid w:val="00975241"/>
    <w:rsid w:val="00995FBA"/>
    <w:rsid w:val="00996490"/>
    <w:rsid w:val="0099683E"/>
    <w:rsid w:val="009975F0"/>
    <w:rsid w:val="009A3527"/>
    <w:rsid w:val="009A6D12"/>
    <w:rsid w:val="009B04C6"/>
    <w:rsid w:val="009B289D"/>
    <w:rsid w:val="009B5AAF"/>
    <w:rsid w:val="009B63EE"/>
    <w:rsid w:val="009B716F"/>
    <w:rsid w:val="009C218F"/>
    <w:rsid w:val="009C4842"/>
    <w:rsid w:val="009C548D"/>
    <w:rsid w:val="009D0831"/>
    <w:rsid w:val="009D2860"/>
    <w:rsid w:val="009D40AD"/>
    <w:rsid w:val="009D654C"/>
    <w:rsid w:val="009E2F33"/>
    <w:rsid w:val="009E3B34"/>
    <w:rsid w:val="009F36D3"/>
    <w:rsid w:val="009F5992"/>
    <w:rsid w:val="00A13F3D"/>
    <w:rsid w:val="00A15D37"/>
    <w:rsid w:val="00A2368B"/>
    <w:rsid w:val="00A243C4"/>
    <w:rsid w:val="00A249F7"/>
    <w:rsid w:val="00A30F1D"/>
    <w:rsid w:val="00A406F1"/>
    <w:rsid w:val="00A47CD8"/>
    <w:rsid w:val="00A6188E"/>
    <w:rsid w:val="00A63A3D"/>
    <w:rsid w:val="00A67AC9"/>
    <w:rsid w:val="00A70438"/>
    <w:rsid w:val="00A757A4"/>
    <w:rsid w:val="00A77896"/>
    <w:rsid w:val="00A817FD"/>
    <w:rsid w:val="00A82AE4"/>
    <w:rsid w:val="00A87710"/>
    <w:rsid w:val="00A925EA"/>
    <w:rsid w:val="00A93CA4"/>
    <w:rsid w:val="00A957BA"/>
    <w:rsid w:val="00A9671D"/>
    <w:rsid w:val="00A972E7"/>
    <w:rsid w:val="00AA0342"/>
    <w:rsid w:val="00AA5F8E"/>
    <w:rsid w:val="00AB05A6"/>
    <w:rsid w:val="00AB79C0"/>
    <w:rsid w:val="00AC5B1C"/>
    <w:rsid w:val="00AC63E1"/>
    <w:rsid w:val="00AC73DA"/>
    <w:rsid w:val="00AD15B7"/>
    <w:rsid w:val="00AD2C06"/>
    <w:rsid w:val="00AD2E42"/>
    <w:rsid w:val="00AD3681"/>
    <w:rsid w:val="00AD37C0"/>
    <w:rsid w:val="00AD6B0E"/>
    <w:rsid w:val="00AD7D10"/>
    <w:rsid w:val="00AE03F0"/>
    <w:rsid w:val="00AE17E6"/>
    <w:rsid w:val="00AE44C7"/>
    <w:rsid w:val="00AE4927"/>
    <w:rsid w:val="00AE5D58"/>
    <w:rsid w:val="00AF0EC5"/>
    <w:rsid w:val="00AF1612"/>
    <w:rsid w:val="00AF2849"/>
    <w:rsid w:val="00AF2B28"/>
    <w:rsid w:val="00AF6FB8"/>
    <w:rsid w:val="00AF757E"/>
    <w:rsid w:val="00B03D53"/>
    <w:rsid w:val="00B05690"/>
    <w:rsid w:val="00B05902"/>
    <w:rsid w:val="00B13C9A"/>
    <w:rsid w:val="00B21250"/>
    <w:rsid w:val="00B21808"/>
    <w:rsid w:val="00B22AFB"/>
    <w:rsid w:val="00B2607F"/>
    <w:rsid w:val="00B27762"/>
    <w:rsid w:val="00B3019C"/>
    <w:rsid w:val="00B338FD"/>
    <w:rsid w:val="00B3656F"/>
    <w:rsid w:val="00B36FA7"/>
    <w:rsid w:val="00B37E50"/>
    <w:rsid w:val="00B4115B"/>
    <w:rsid w:val="00B441D4"/>
    <w:rsid w:val="00B44CB6"/>
    <w:rsid w:val="00B51A51"/>
    <w:rsid w:val="00B54D7D"/>
    <w:rsid w:val="00B55DEB"/>
    <w:rsid w:val="00B56611"/>
    <w:rsid w:val="00B570F2"/>
    <w:rsid w:val="00B71D40"/>
    <w:rsid w:val="00B71F21"/>
    <w:rsid w:val="00B72642"/>
    <w:rsid w:val="00B73498"/>
    <w:rsid w:val="00B73AB9"/>
    <w:rsid w:val="00B77122"/>
    <w:rsid w:val="00B77612"/>
    <w:rsid w:val="00B817B7"/>
    <w:rsid w:val="00B83D4A"/>
    <w:rsid w:val="00B9128C"/>
    <w:rsid w:val="00B91E8E"/>
    <w:rsid w:val="00BA3336"/>
    <w:rsid w:val="00BA4B6E"/>
    <w:rsid w:val="00BB0194"/>
    <w:rsid w:val="00BB6386"/>
    <w:rsid w:val="00BC1FE9"/>
    <w:rsid w:val="00BC2636"/>
    <w:rsid w:val="00BC3BE2"/>
    <w:rsid w:val="00BC6244"/>
    <w:rsid w:val="00BD2B90"/>
    <w:rsid w:val="00BE1066"/>
    <w:rsid w:val="00BE58D6"/>
    <w:rsid w:val="00BF1551"/>
    <w:rsid w:val="00BF30AA"/>
    <w:rsid w:val="00BF543B"/>
    <w:rsid w:val="00BF67A9"/>
    <w:rsid w:val="00C00322"/>
    <w:rsid w:val="00C00889"/>
    <w:rsid w:val="00C00A32"/>
    <w:rsid w:val="00C11822"/>
    <w:rsid w:val="00C14324"/>
    <w:rsid w:val="00C14870"/>
    <w:rsid w:val="00C20BA9"/>
    <w:rsid w:val="00C210DC"/>
    <w:rsid w:val="00C26463"/>
    <w:rsid w:val="00C3150D"/>
    <w:rsid w:val="00C41A60"/>
    <w:rsid w:val="00C4335A"/>
    <w:rsid w:val="00C43EA3"/>
    <w:rsid w:val="00C44853"/>
    <w:rsid w:val="00C449AD"/>
    <w:rsid w:val="00C456CD"/>
    <w:rsid w:val="00C470CF"/>
    <w:rsid w:val="00C47C98"/>
    <w:rsid w:val="00C47FCF"/>
    <w:rsid w:val="00C516B5"/>
    <w:rsid w:val="00C611BD"/>
    <w:rsid w:val="00C64173"/>
    <w:rsid w:val="00C7786B"/>
    <w:rsid w:val="00C801DE"/>
    <w:rsid w:val="00C828DC"/>
    <w:rsid w:val="00C85002"/>
    <w:rsid w:val="00C94BAB"/>
    <w:rsid w:val="00C95F36"/>
    <w:rsid w:val="00CA1391"/>
    <w:rsid w:val="00CA1B98"/>
    <w:rsid w:val="00CA35FB"/>
    <w:rsid w:val="00CB22F0"/>
    <w:rsid w:val="00CB691A"/>
    <w:rsid w:val="00CB725E"/>
    <w:rsid w:val="00CC03BF"/>
    <w:rsid w:val="00CC30AF"/>
    <w:rsid w:val="00CC71D8"/>
    <w:rsid w:val="00CC7383"/>
    <w:rsid w:val="00CD0011"/>
    <w:rsid w:val="00CD1FE1"/>
    <w:rsid w:val="00CD709E"/>
    <w:rsid w:val="00CE152F"/>
    <w:rsid w:val="00CE35C4"/>
    <w:rsid w:val="00CE3B00"/>
    <w:rsid w:val="00CE41FD"/>
    <w:rsid w:val="00CE714A"/>
    <w:rsid w:val="00CE783B"/>
    <w:rsid w:val="00CF1C7E"/>
    <w:rsid w:val="00CF203D"/>
    <w:rsid w:val="00CF7761"/>
    <w:rsid w:val="00D00386"/>
    <w:rsid w:val="00D06E81"/>
    <w:rsid w:val="00D11DA6"/>
    <w:rsid w:val="00D16C68"/>
    <w:rsid w:val="00D1780F"/>
    <w:rsid w:val="00D17EF5"/>
    <w:rsid w:val="00D21283"/>
    <w:rsid w:val="00D22BFB"/>
    <w:rsid w:val="00D231CE"/>
    <w:rsid w:val="00D251EF"/>
    <w:rsid w:val="00D32C7D"/>
    <w:rsid w:val="00D47461"/>
    <w:rsid w:val="00D478AE"/>
    <w:rsid w:val="00D509F8"/>
    <w:rsid w:val="00D62164"/>
    <w:rsid w:val="00D62D48"/>
    <w:rsid w:val="00D72E35"/>
    <w:rsid w:val="00D762D6"/>
    <w:rsid w:val="00D77884"/>
    <w:rsid w:val="00D81AC0"/>
    <w:rsid w:val="00D8660F"/>
    <w:rsid w:val="00D934C0"/>
    <w:rsid w:val="00D97677"/>
    <w:rsid w:val="00DA25BA"/>
    <w:rsid w:val="00DA6830"/>
    <w:rsid w:val="00DB1751"/>
    <w:rsid w:val="00DB3E99"/>
    <w:rsid w:val="00DB6A53"/>
    <w:rsid w:val="00DB7883"/>
    <w:rsid w:val="00DD0085"/>
    <w:rsid w:val="00DE322E"/>
    <w:rsid w:val="00DE66F4"/>
    <w:rsid w:val="00DF0DC1"/>
    <w:rsid w:val="00DF1A27"/>
    <w:rsid w:val="00DF29B8"/>
    <w:rsid w:val="00DF2F01"/>
    <w:rsid w:val="00DF4295"/>
    <w:rsid w:val="00DF42F6"/>
    <w:rsid w:val="00DF53B1"/>
    <w:rsid w:val="00DF561E"/>
    <w:rsid w:val="00DF5ED8"/>
    <w:rsid w:val="00E01899"/>
    <w:rsid w:val="00E03250"/>
    <w:rsid w:val="00E07C42"/>
    <w:rsid w:val="00E10C9D"/>
    <w:rsid w:val="00E110F9"/>
    <w:rsid w:val="00E1143C"/>
    <w:rsid w:val="00E12D37"/>
    <w:rsid w:val="00E16A58"/>
    <w:rsid w:val="00E173CA"/>
    <w:rsid w:val="00E22C20"/>
    <w:rsid w:val="00E244D5"/>
    <w:rsid w:val="00E24640"/>
    <w:rsid w:val="00E2575A"/>
    <w:rsid w:val="00E25953"/>
    <w:rsid w:val="00E25F42"/>
    <w:rsid w:val="00E32DC0"/>
    <w:rsid w:val="00E45FFD"/>
    <w:rsid w:val="00E50E4A"/>
    <w:rsid w:val="00E536A1"/>
    <w:rsid w:val="00E564FA"/>
    <w:rsid w:val="00E60738"/>
    <w:rsid w:val="00E65165"/>
    <w:rsid w:val="00E92182"/>
    <w:rsid w:val="00E92463"/>
    <w:rsid w:val="00E929DF"/>
    <w:rsid w:val="00E937ED"/>
    <w:rsid w:val="00EB4DE5"/>
    <w:rsid w:val="00EB7042"/>
    <w:rsid w:val="00EB7B3F"/>
    <w:rsid w:val="00EC104B"/>
    <w:rsid w:val="00EC3D67"/>
    <w:rsid w:val="00EC64B0"/>
    <w:rsid w:val="00ED210F"/>
    <w:rsid w:val="00ED33E9"/>
    <w:rsid w:val="00ED4621"/>
    <w:rsid w:val="00ED4E3F"/>
    <w:rsid w:val="00ED5822"/>
    <w:rsid w:val="00EE18DC"/>
    <w:rsid w:val="00EE6942"/>
    <w:rsid w:val="00EE7AB6"/>
    <w:rsid w:val="00EF2A75"/>
    <w:rsid w:val="00EF38C3"/>
    <w:rsid w:val="00F04732"/>
    <w:rsid w:val="00F1363D"/>
    <w:rsid w:val="00F14518"/>
    <w:rsid w:val="00F23805"/>
    <w:rsid w:val="00F33639"/>
    <w:rsid w:val="00F35B39"/>
    <w:rsid w:val="00F50E06"/>
    <w:rsid w:val="00F529AA"/>
    <w:rsid w:val="00F53A04"/>
    <w:rsid w:val="00F56528"/>
    <w:rsid w:val="00F569B7"/>
    <w:rsid w:val="00F57720"/>
    <w:rsid w:val="00F66567"/>
    <w:rsid w:val="00F704CE"/>
    <w:rsid w:val="00F72DC1"/>
    <w:rsid w:val="00F73197"/>
    <w:rsid w:val="00F812BF"/>
    <w:rsid w:val="00F828CC"/>
    <w:rsid w:val="00F83F3F"/>
    <w:rsid w:val="00F93711"/>
    <w:rsid w:val="00F95A71"/>
    <w:rsid w:val="00F978BB"/>
    <w:rsid w:val="00F97D29"/>
    <w:rsid w:val="00FA05C8"/>
    <w:rsid w:val="00FA1AE3"/>
    <w:rsid w:val="00FB155E"/>
    <w:rsid w:val="00FB33EE"/>
    <w:rsid w:val="00FB3AE1"/>
    <w:rsid w:val="00FB3D0F"/>
    <w:rsid w:val="00FB7405"/>
    <w:rsid w:val="00FC34E3"/>
    <w:rsid w:val="00FC3C14"/>
    <w:rsid w:val="00FC5BFD"/>
    <w:rsid w:val="00FE20EB"/>
    <w:rsid w:val="00FE27B1"/>
    <w:rsid w:val="00FE2AE9"/>
    <w:rsid w:val="00FF0591"/>
    <w:rsid w:val="00FF3334"/>
    <w:rsid w:val="00FF5298"/>
    <w:rsid w:val="00FF793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58C0"/>
  <w15:chartTrackingRefBased/>
  <w15:docId w15:val="{0B679D00-C2E6-4554-A87B-9B0BDDAF0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095"/>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Sous-titre">
    <w:name w:val="Subtitle"/>
    <w:basedOn w:val="Normal"/>
    <w:next w:val="Normal"/>
    <w:link w:val="Sous-titreCar"/>
    <w:uiPriority w:val="11"/>
    <w:qFormat/>
    <w:rsid w:val="00EB7B3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B7B3F"/>
    <w:rPr>
      <w:rFonts w:eastAsiaTheme="minorEastAsia"/>
      <w:color w:val="5A5A5A" w:themeColor="text1" w:themeTint="A5"/>
      <w:spacing w:val="15"/>
    </w:rPr>
  </w:style>
  <w:style w:type="paragraph" w:styleId="NormalWeb">
    <w:name w:val="Normal (Web)"/>
    <w:basedOn w:val="Normal"/>
    <w:uiPriority w:val="99"/>
    <w:unhideWhenUsed/>
    <w:rsid w:val="003C60F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3C60FC"/>
    <w:rPr>
      <w:b/>
      <w:bCs/>
    </w:rPr>
  </w:style>
  <w:style w:type="character" w:styleId="CodeHTML">
    <w:name w:val="HTML Code"/>
    <w:basedOn w:val="Policepardfaut"/>
    <w:uiPriority w:val="99"/>
    <w:semiHidden/>
    <w:unhideWhenUsed/>
    <w:rsid w:val="003C60FC"/>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3C6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C60FC"/>
    <w:rPr>
      <w:rFonts w:ascii="Courier New" w:eastAsia="Times New Roman" w:hAnsi="Courier New" w:cs="Courier New"/>
      <w:sz w:val="20"/>
      <w:szCs w:val="20"/>
      <w:lang w:eastAsia="fr-FR"/>
    </w:rPr>
  </w:style>
  <w:style w:type="character" w:customStyle="1" w:styleId="hljs-builtin">
    <w:name w:val="hljs-built_in"/>
    <w:basedOn w:val="Policepardfaut"/>
    <w:rsid w:val="003C60FC"/>
  </w:style>
  <w:style w:type="character" w:customStyle="1" w:styleId="hljs-string">
    <w:name w:val="hljs-string"/>
    <w:basedOn w:val="Policepardfaut"/>
    <w:rsid w:val="003C60FC"/>
  </w:style>
  <w:style w:type="paragraph" w:customStyle="1" w:styleId="hoveredcourseelement">
    <w:name w:val="hoveredcourseelement"/>
    <w:basedOn w:val="Normal"/>
    <w:rsid w:val="00CC71D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tedebasdepage">
    <w:name w:val="footnote text"/>
    <w:basedOn w:val="Normal"/>
    <w:link w:val="NotedebasdepageCar"/>
    <w:uiPriority w:val="99"/>
    <w:semiHidden/>
    <w:unhideWhenUsed/>
    <w:rsid w:val="004E0AE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0AEB"/>
    <w:rPr>
      <w:sz w:val="20"/>
      <w:szCs w:val="20"/>
    </w:rPr>
  </w:style>
  <w:style w:type="character" w:styleId="Appelnotedebasdep">
    <w:name w:val="footnote reference"/>
    <w:basedOn w:val="Policepardfaut"/>
    <w:uiPriority w:val="99"/>
    <w:semiHidden/>
    <w:unhideWhenUsed/>
    <w:rsid w:val="004E0AEB"/>
    <w:rPr>
      <w:vertAlign w:val="superscript"/>
    </w:rPr>
  </w:style>
  <w:style w:type="paragraph" w:styleId="Paragraphedeliste">
    <w:name w:val="List Paragraph"/>
    <w:basedOn w:val="Normal"/>
    <w:uiPriority w:val="34"/>
    <w:qFormat/>
    <w:rsid w:val="00736A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890320">
      <w:bodyDiv w:val="1"/>
      <w:marLeft w:val="0"/>
      <w:marRight w:val="0"/>
      <w:marTop w:val="0"/>
      <w:marBottom w:val="0"/>
      <w:divBdr>
        <w:top w:val="none" w:sz="0" w:space="0" w:color="auto"/>
        <w:left w:val="none" w:sz="0" w:space="0" w:color="auto"/>
        <w:bottom w:val="none" w:sz="0" w:space="0" w:color="auto"/>
        <w:right w:val="none" w:sz="0" w:space="0" w:color="auto"/>
      </w:divBdr>
    </w:div>
    <w:div w:id="160631068">
      <w:bodyDiv w:val="1"/>
      <w:marLeft w:val="0"/>
      <w:marRight w:val="0"/>
      <w:marTop w:val="0"/>
      <w:marBottom w:val="0"/>
      <w:divBdr>
        <w:top w:val="none" w:sz="0" w:space="0" w:color="auto"/>
        <w:left w:val="none" w:sz="0" w:space="0" w:color="auto"/>
        <w:bottom w:val="none" w:sz="0" w:space="0" w:color="auto"/>
        <w:right w:val="none" w:sz="0" w:space="0" w:color="auto"/>
      </w:divBdr>
    </w:div>
    <w:div w:id="254558359">
      <w:bodyDiv w:val="1"/>
      <w:marLeft w:val="0"/>
      <w:marRight w:val="0"/>
      <w:marTop w:val="0"/>
      <w:marBottom w:val="0"/>
      <w:divBdr>
        <w:top w:val="none" w:sz="0" w:space="0" w:color="auto"/>
        <w:left w:val="none" w:sz="0" w:space="0" w:color="auto"/>
        <w:bottom w:val="none" w:sz="0" w:space="0" w:color="auto"/>
        <w:right w:val="none" w:sz="0" w:space="0" w:color="auto"/>
      </w:divBdr>
    </w:div>
    <w:div w:id="315761657">
      <w:bodyDiv w:val="1"/>
      <w:marLeft w:val="0"/>
      <w:marRight w:val="0"/>
      <w:marTop w:val="0"/>
      <w:marBottom w:val="0"/>
      <w:divBdr>
        <w:top w:val="none" w:sz="0" w:space="0" w:color="auto"/>
        <w:left w:val="none" w:sz="0" w:space="0" w:color="auto"/>
        <w:bottom w:val="none" w:sz="0" w:space="0" w:color="auto"/>
        <w:right w:val="none" w:sz="0" w:space="0" w:color="auto"/>
      </w:divBdr>
      <w:divsChild>
        <w:div w:id="391848349">
          <w:marLeft w:val="0"/>
          <w:marRight w:val="0"/>
          <w:marTop w:val="0"/>
          <w:marBottom w:val="0"/>
          <w:divBdr>
            <w:top w:val="none" w:sz="0" w:space="0" w:color="auto"/>
            <w:left w:val="none" w:sz="0" w:space="0" w:color="auto"/>
            <w:bottom w:val="none" w:sz="0" w:space="0" w:color="auto"/>
            <w:right w:val="none" w:sz="0" w:space="0" w:color="auto"/>
          </w:divBdr>
          <w:divsChild>
            <w:div w:id="4534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5764">
      <w:bodyDiv w:val="1"/>
      <w:marLeft w:val="0"/>
      <w:marRight w:val="0"/>
      <w:marTop w:val="0"/>
      <w:marBottom w:val="0"/>
      <w:divBdr>
        <w:top w:val="none" w:sz="0" w:space="0" w:color="auto"/>
        <w:left w:val="none" w:sz="0" w:space="0" w:color="auto"/>
        <w:bottom w:val="none" w:sz="0" w:space="0" w:color="auto"/>
        <w:right w:val="none" w:sz="0" w:space="0" w:color="auto"/>
      </w:divBdr>
    </w:div>
    <w:div w:id="541985561">
      <w:bodyDiv w:val="1"/>
      <w:marLeft w:val="0"/>
      <w:marRight w:val="0"/>
      <w:marTop w:val="0"/>
      <w:marBottom w:val="0"/>
      <w:divBdr>
        <w:top w:val="none" w:sz="0" w:space="0" w:color="auto"/>
        <w:left w:val="none" w:sz="0" w:space="0" w:color="auto"/>
        <w:bottom w:val="none" w:sz="0" w:space="0" w:color="auto"/>
        <w:right w:val="none" w:sz="0" w:space="0" w:color="auto"/>
      </w:divBdr>
      <w:divsChild>
        <w:div w:id="716396834">
          <w:marLeft w:val="0"/>
          <w:marRight w:val="0"/>
          <w:marTop w:val="0"/>
          <w:marBottom w:val="0"/>
          <w:divBdr>
            <w:top w:val="none" w:sz="0" w:space="0" w:color="auto"/>
            <w:left w:val="none" w:sz="0" w:space="0" w:color="auto"/>
            <w:bottom w:val="none" w:sz="0" w:space="0" w:color="auto"/>
            <w:right w:val="none" w:sz="0" w:space="0" w:color="auto"/>
          </w:divBdr>
          <w:divsChild>
            <w:div w:id="990450987">
              <w:marLeft w:val="0"/>
              <w:marRight w:val="0"/>
              <w:marTop w:val="0"/>
              <w:marBottom w:val="0"/>
              <w:divBdr>
                <w:top w:val="none" w:sz="0" w:space="0" w:color="auto"/>
                <w:left w:val="none" w:sz="0" w:space="0" w:color="auto"/>
                <w:bottom w:val="none" w:sz="0" w:space="0" w:color="auto"/>
                <w:right w:val="none" w:sz="0" w:space="0" w:color="auto"/>
              </w:divBdr>
              <w:divsChild>
                <w:div w:id="1437871566">
                  <w:marLeft w:val="0"/>
                  <w:marRight w:val="0"/>
                  <w:marTop w:val="0"/>
                  <w:marBottom w:val="0"/>
                  <w:divBdr>
                    <w:top w:val="none" w:sz="0" w:space="0" w:color="auto"/>
                    <w:left w:val="none" w:sz="0" w:space="0" w:color="auto"/>
                    <w:bottom w:val="none" w:sz="0" w:space="0" w:color="auto"/>
                    <w:right w:val="none" w:sz="0" w:space="0" w:color="auto"/>
                  </w:divBdr>
                  <w:divsChild>
                    <w:div w:id="565604492">
                      <w:marLeft w:val="0"/>
                      <w:marRight w:val="0"/>
                      <w:marTop w:val="0"/>
                      <w:marBottom w:val="0"/>
                      <w:divBdr>
                        <w:top w:val="none" w:sz="0" w:space="0" w:color="auto"/>
                        <w:left w:val="none" w:sz="0" w:space="0" w:color="auto"/>
                        <w:bottom w:val="none" w:sz="0" w:space="0" w:color="auto"/>
                        <w:right w:val="none" w:sz="0" w:space="0" w:color="auto"/>
                      </w:divBdr>
                      <w:divsChild>
                        <w:div w:id="361053933">
                          <w:marLeft w:val="0"/>
                          <w:marRight w:val="0"/>
                          <w:marTop w:val="0"/>
                          <w:marBottom w:val="0"/>
                          <w:divBdr>
                            <w:top w:val="none" w:sz="0" w:space="0" w:color="auto"/>
                            <w:left w:val="none" w:sz="0" w:space="0" w:color="auto"/>
                            <w:bottom w:val="none" w:sz="0" w:space="0" w:color="auto"/>
                            <w:right w:val="none" w:sz="0" w:space="0" w:color="auto"/>
                          </w:divBdr>
                          <w:divsChild>
                            <w:div w:id="161679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6109324">
      <w:bodyDiv w:val="1"/>
      <w:marLeft w:val="0"/>
      <w:marRight w:val="0"/>
      <w:marTop w:val="0"/>
      <w:marBottom w:val="0"/>
      <w:divBdr>
        <w:top w:val="none" w:sz="0" w:space="0" w:color="auto"/>
        <w:left w:val="none" w:sz="0" w:space="0" w:color="auto"/>
        <w:bottom w:val="none" w:sz="0" w:space="0" w:color="auto"/>
        <w:right w:val="none" w:sz="0" w:space="0" w:color="auto"/>
      </w:divBdr>
      <w:divsChild>
        <w:div w:id="567574134">
          <w:marLeft w:val="0"/>
          <w:marRight w:val="0"/>
          <w:marTop w:val="0"/>
          <w:marBottom w:val="0"/>
          <w:divBdr>
            <w:top w:val="none" w:sz="0" w:space="0" w:color="auto"/>
            <w:left w:val="none" w:sz="0" w:space="0" w:color="auto"/>
            <w:bottom w:val="none" w:sz="0" w:space="0" w:color="auto"/>
            <w:right w:val="none" w:sz="0" w:space="0" w:color="auto"/>
          </w:divBdr>
          <w:divsChild>
            <w:div w:id="402407719">
              <w:marLeft w:val="0"/>
              <w:marRight w:val="0"/>
              <w:marTop w:val="0"/>
              <w:marBottom w:val="0"/>
              <w:divBdr>
                <w:top w:val="none" w:sz="0" w:space="0" w:color="auto"/>
                <w:left w:val="none" w:sz="0" w:space="0" w:color="auto"/>
                <w:bottom w:val="none" w:sz="0" w:space="0" w:color="auto"/>
                <w:right w:val="none" w:sz="0" w:space="0" w:color="auto"/>
              </w:divBdr>
              <w:divsChild>
                <w:div w:id="986130859">
                  <w:marLeft w:val="0"/>
                  <w:marRight w:val="0"/>
                  <w:marTop w:val="0"/>
                  <w:marBottom w:val="0"/>
                  <w:divBdr>
                    <w:top w:val="none" w:sz="0" w:space="0" w:color="auto"/>
                    <w:left w:val="none" w:sz="0" w:space="0" w:color="auto"/>
                    <w:bottom w:val="none" w:sz="0" w:space="0" w:color="auto"/>
                    <w:right w:val="none" w:sz="0" w:space="0" w:color="auto"/>
                  </w:divBdr>
                  <w:divsChild>
                    <w:div w:id="1148787195">
                      <w:marLeft w:val="0"/>
                      <w:marRight w:val="0"/>
                      <w:marTop w:val="0"/>
                      <w:marBottom w:val="0"/>
                      <w:divBdr>
                        <w:top w:val="none" w:sz="0" w:space="0" w:color="auto"/>
                        <w:left w:val="none" w:sz="0" w:space="0" w:color="auto"/>
                        <w:bottom w:val="none" w:sz="0" w:space="0" w:color="auto"/>
                        <w:right w:val="none" w:sz="0" w:space="0" w:color="auto"/>
                      </w:divBdr>
                      <w:divsChild>
                        <w:div w:id="2114860508">
                          <w:marLeft w:val="0"/>
                          <w:marRight w:val="0"/>
                          <w:marTop w:val="0"/>
                          <w:marBottom w:val="0"/>
                          <w:divBdr>
                            <w:top w:val="none" w:sz="0" w:space="0" w:color="auto"/>
                            <w:left w:val="none" w:sz="0" w:space="0" w:color="auto"/>
                            <w:bottom w:val="none" w:sz="0" w:space="0" w:color="auto"/>
                            <w:right w:val="none" w:sz="0" w:space="0" w:color="auto"/>
                          </w:divBdr>
                          <w:divsChild>
                            <w:div w:id="1791126308">
                              <w:marLeft w:val="0"/>
                              <w:marRight w:val="0"/>
                              <w:marTop w:val="0"/>
                              <w:marBottom w:val="0"/>
                              <w:divBdr>
                                <w:top w:val="none" w:sz="0" w:space="0" w:color="auto"/>
                                <w:left w:val="none" w:sz="0" w:space="0" w:color="auto"/>
                                <w:bottom w:val="none" w:sz="0" w:space="0" w:color="auto"/>
                                <w:right w:val="none" w:sz="0" w:space="0" w:color="auto"/>
                              </w:divBdr>
                              <w:divsChild>
                                <w:div w:id="115567680">
                                  <w:marLeft w:val="0"/>
                                  <w:marRight w:val="0"/>
                                  <w:marTop w:val="0"/>
                                  <w:marBottom w:val="0"/>
                                  <w:divBdr>
                                    <w:top w:val="none" w:sz="0" w:space="0" w:color="auto"/>
                                    <w:left w:val="none" w:sz="0" w:space="0" w:color="auto"/>
                                    <w:bottom w:val="none" w:sz="0" w:space="0" w:color="auto"/>
                                    <w:right w:val="none" w:sz="0" w:space="0" w:color="auto"/>
                                  </w:divBdr>
                                  <w:divsChild>
                                    <w:div w:id="1724988915">
                                      <w:marLeft w:val="0"/>
                                      <w:marRight w:val="0"/>
                                      <w:marTop w:val="0"/>
                                      <w:marBottom w:val="0"/>
                                      <w:divBdr>
                                        <w:top w:val="none" w:sz="0" w:space="0" w:color="auto"/>
                                        <w:left w:val="none" w:sz="0" w:space="0" w:color="auto"/>
                                        <w:bottom w:val="none" w:sz="0" w:space="0" w:color="auto"/>
                                        <w:right w:val="none" w:sz="0" w:space="0" w:color="auto"/>
                                      </w:divBdr>
                                      <w:divsChild>
                                        <w:div w:id="578831674">
                                          <w:marLeft w:val="0"/>
                                          <w:marRight w:val="0"/>
                                          <w:marTop w:val="0"/>
                                          <w:marBottom w:val="0"/>
                                          <w:divBdr>
                                            <w:top w:val="none" w:sz="0" w:space="0" w:color="auto"/>
                                            <w:left w:val="none" w:sz="0" w:space="0" w:color="auto"/>
                                            <w:bottom w:val="none" w:sz="0" w:space="0" w:color="auto"/>
                                            <w:right w:val="none" w:sz="0" w:space="0" w:color="auto"/>
                                          </w:divBdr>
                                        </w:div>
                                      </w:divsChild>
                                    </w:div>
                                    <w:div w:id="892622454">
                                      <w:marLeft w:val="0"/>
                                      <w:marRight w:val="0"/>
                                      <w:marTop w:val="0"/>
                                      <w:marBottom w:val="0"/>
                                      <w:divBdr>
                                        <w:top w:val="none" w:sz="0" w:space="0" w:color="auto"/>
                                        <w:left w:val="none" w:sz="0" w:space="0" w:color="auto"/>
                                        <w:bottom w:val="none" w:sz="0" w:space="0" w:color="auto"/>
                                        <w:right w:val="none" w:sz="0" w:space="0" w:color="auto"/>
                                      </w:divBdr>
                                    </w:div>
                                  </w:divsChild>
                                </w:div>
                                <w:div w:id="682829198">
                                  <w:marLeft w:val="0"/>
                                  <w:marRight w:val="0"/>
                                  <w:marTop w:val="0"/>
                                  <w:marBottom w:val="0"/>
                                  <w:divBdr>
                                    <w:top w:val="none" w:sz="0" w:space="0" w:color="auto"/>
                                    <w:left w:val="none" w:sz="0" w:space="0" w:color="auto"/>
                                    <w:bottom w:val="none" w:sz="0" w:space="0" w:color="auto"/>
                                    <w:right w:val="none" w:sz="0" w:space="0" w:color="auto"/>
                                  </w:divBdr>
                                  <w:divsChild>
                                    <w:div w:id="194731906">
                                      <w:marLeft w:val="0"/>
                                      <w:marRight w:val="0"/>
                                      <w:marTop w:val="0"/>
                                      <w:marBottom w:val="0"/>
                                      <w:divBdr>
                                        <w:top w:val="none" w:sz="0" w:space="0" w:color="auto"/>
                                        <w:left w:val="none" w:sz="0" w:space="0" w:color="auto"/>
                                        <w:bottom w:val="none" w:sz="0" w:space="0" w:color="auto"/>
                                        <w:right w:val="none" w:sz="0" w:space="0" w:color="auto"/>
                                      </w:divBdr>
                                      <w:divsChild>
                                        <w:div w:id="1781530634">
                                          <w:marLeft w:val="0"/>
                                          <w:marRight w:val="0"/>
                                          <w:marTop w:val="0"/>
                                          <w:marBottom w:val="0"/>
                                          <w:divBdr>
                                            <w:top w:val="none" w:sz="0" w:space="0" w:color="auto"/>
                                            <w:left w:val="none" w:sz="0" w:space="0" w:color="auto"/>
                                            <w:bottom w:val="none" w:sz="0" w:space="0" w:color="auto"/>
                                            <w:right w:val="none" w:sz="0" w:space="0" w:color="auto"/>
                                          </w:divBdr>
                                        </w:div>
                                      </w:divsChild>
                                    </w:div>
                                    <w:div w:id="635262179">
                                      <w:marLeft w:val="0"/>
                                      <w:marRight w:val="0"/>
                                      <w:marTop w:val="0"/>
                                      <w:marBottom w:val="0"/>
                                      <w:divBdr>
                                        <w:top w:val="none" w:sz="0" w:space="0" w:color="auto"/>
                                        <w:left w:val="none" w:sz="0" w:space="0" w:color="auto"/>
                                        <w:bottom w:val="none" w:sz="0" w:space="0" w:color="auto"/>
                                        <w:right w:val="none" w:sz="0" w:space="0" w:color="auto"/>
                                      </w:divBdr>
                                    </w:div>
                                  </w:divsChild>
                                </w:div>
                                <w:div w:id="1445688975">
                                  <w:marLeft w:val="0"/>
                                  <w:marRight w:val="0"/>
                                  <w:marTop w:val="0"/>
                                  <w:marBottom w:val="0"/>
                                  <w:divBdr>
                                    <w:top w:val="none" w:sz="0" w:space="0" w:color="auto"/>
                                    <w:left w:val="none" w:sz="0" w:space="0" w:color="auto"/>
                                    <w:bottom w:val="none" w:sz="0" w:space="0" w:color="auto"/>
                                    <w:right w:val="none" w:sz="0" w:space="0" w:color="auto"/>
                                  </w:divBdr>
                                  <w:divsChild>
                                    <w:div w:id="538392516">
                                      <w:marLeft w:val="0"/>
                                      <w:marRight w:val="0"/>
                                      <w:marTop w:val="0"/>
                                      <w:marBottom w:val="0"/>
                                      <w:divBdr>
                                        <w:top w:val="none" w:sz="0" w:space="0" w:color="auto"/>
                                        <w:left w:val="none" w:sz="0" w:space="0" w:color="auto"/>
                                        <w:bottom w:val="none" w:sz="0" w:space="0" w:color="auto"/>
                                        <w:right w:val="none" w:sz="0" w:space="0" w:color="auto"/>
                                      </w:divBdr>
                                      <w:divsChild>
                                        <w:div w:id="1239168838">
                                          <w:marLeft w:val="0"/>
                                          <w:marRight w:val="0"/>
                                          <w:marTop w:val="0"/>
                                          <w:marBottom w:val="0"/>
                                          <w:divBdr>
                                            <w:top w:val="none" w:sz="0" w:space="0" w:color="auto"/>
                                            <w:left w:val="none" w:sz="0" w:space="0" w:color="auto"/>
                                            <w:bottom w:val="none" w:sz="0" w:space="0" w:color="auto"/>
                                            <w:right w:val="none" w:sz="0" w:space="0" w:color="auto"/>
                                          </w:divBdr>
                                        </w:div>
                                      </w:divsChild>
                                    </w:div>
                                    <w:div w:id="66735792">
                                      <w:marLeft w:val="0"/>
                                      <w:marRight w:val="0"/>
                                      <w:marTop w:val="0"/>
                                      <w:marBottom w:val="0"/>
                                      <w:divBdr>
                                        <w:top w:val="none" w:sz="0" w:space="0" w:color="auto"/>
                                        <w:left w:val="none" w:sz="0" w:space="0" w:color="auto"/>
                                        <w:bottom w:val="none" w:sz="0" w:space="0" w:color="auto"/>
                                        <w:right w:val="none" w:sz="0" w:space="0" w:color="auto"/>
                                      </w:divBdr>
                                    </w:div>
                                  </w:divsChild>
                                </w:div>
                                <w:div w:id="875120425">
                                  <w:marLeft w:val="0"/>
                                  <w:marRight w:val="0"/>
                                  <w:marTop w:val="0"/>
                                  <w:marBottom w:val="0"/>
                                  <w:divBdr>
                                    <w:top w:val="none" w:sz="0" w:space="0" w:color="auto"/>
                                    <w:left w:val="none" w:sz="0" w:space="0" w:color="auto"/>
                                    <w:bottom w:val="none" w:sz="0" w:space="0" w:color="auto"/>
                                    <w:right w:val="none" w:sz="0" w:space="0" w:color="auto"/>
                                  </w:divBdr>
                                  <w:divsChild>
                                    <w:div w:id="1606576121">
                                      <w:marLeft w:val="0"/>
                                      <w:marRight w:val="0"/>
                                      <w:marTop w:val="0"/>
                                      <w:marBottom w:val="0"/>
                                      <w:divBdr>
                                        <w:top w:val="none" w:sz="0" w:space="0" w:color="auto"/>
                                        <w:left w:val="none" w:sz="0" w:space="0" w:color="auto"/>
                                        <w:bottom w:val="none" w:sz="0" w:space="0" w:color="auto"/>
                                        <w:right w:val="none" w:sz="0" w:space="0" w:color="auto"/>
                                      </w:divBdr>
                                      <w:divsChild>
                                        <w:div w:id="449789375">
                                          <w:marLeft w:val="0"/>
                                          <w:marRight w:val="0"/>
                                          <w:marTop w:val="0"/>
                                          <w:marBottom w:val="0"/>
                                          <w:divBdr>
                                            <w:top w:val="none" w:sz="0" w:space="0" w:color="auto"/>
                                            <w:left w:val="none" w:sz="0" w:space="0" w:color="auto"/>
                                            <w:bottom w:val="none" w:sz="0" w:space="0" w:color="auto"/>
                                            <w:right w:val="none" w:sz="0" w:space="0" w:color="auto"/>
                                          </w:divBdr>
                                        </w:div>
                                      </w:divsChild>
                                    </w:div>
                                    <w:div w:id="1937781581">
                                      <w:marLeft w:val="0"/>
                                      <w:marRight w:val="0"/>
                                      <w:marTop w:val="0"/>
                                      <w:marBottom w:val="0"/>
                                      <w:divBdr>
                                        <w:top w:val="none" w:sz="0" w:space="0" w:color="auto"/>
                                        <w:left w:val="none" w:sz="0" w:space="0" w:color="auto"/>
                                        <w:bottom w:val="none" w:sz="0" w:space="0" w:color="auto"/>
                                        <w:right w:val="none" w:sz="0" w:space="0" w:color="auto"/>
                                      </w:divBdr>
                                    </w:div>
                                  </w:divsChild>
                                </w:div>
                                <w:div w:id="4222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621170">
      <w:bodyDiv w:val="1"/>
      <w:marLeft w:val="0"/>
      <w:marRight w:val="0"/>
      <w:marTop w:val="0"/>
      <w:marBottom w:val="0"/>
      <w:divBdr>
        <w:top w:val="none" w:sz="0" w:space="0" w:color="auto"/>
        <w:left w:val="none" w:sz="0" w:space="0" w:color="auto"/>
        <w:bottom w:val="none" w:sz="0" w:space="0" w:color="auto"/>
        <w:right w:val="none" w:sz="0" w:space="0" w:color="auto"/>
      </w:divBdr>
    </w:div>
    <w:div w:id="1056316418">
      <w:bodyDiv w:val="1"/>
      <w:marLeft w:val="0"/>
      <w:marRight w:val="0"/>
      <w:marTop w:val="0"/>
      <w:marBottom w:val="0"/>
      <w:divBdr>
        <w:top w:val="none" w:sz="0" w:space="0" w:color="auto"/>
        <w:left w:val="none" w:sz="0" w:space="0" w:color="auto"/>
        <w:bottom w:val="none" w:sz="0" w:space="0" w:color="auto"/>
        <w:right w:val="none" w:sz="0" w:space="0" w:color="auto"/>
      </w:divBdr>
      <w:divsChild>
        <w:div w:id="1640650585">
          <w:marLeft w:val="0"/>
          <w:marRight w:val="0"/>
          <w:marTop w:val="0"/>
          <w:marBottom w:val="0"/>
          <w:divBdr>
            <w:top w:val="none" w:sz="0" w:space="0" w:color="auto"/>
            <w:left w:val="none" w:sz="0" w:space="0" w:color="auto"/>
            <w:bottom w:val="none" w:sz="0" w:space="0" w:color="auto"/>
            <w:right w:val="none" w:sz="0" w:space="0" w:color="auto"/>
          </w:divBdr>
          <w:divsChild>
            <w:div w:id="286279123">
              <w:marLeft w:val="0"/>
              <w:marRight w:val="0"/>
              <w:marTop w:val="0"/>
              <w:marBottom w:val="0"/>
              <w:divBdr>
                <w:top w:val="none" w:sz="0" w:space="0" w:color="auto"/>
                <w:left w:val="none" w:sz="0" w:space="0" w:color="auto"/>
                <w:bottom w:val="none" w:sz="0" w:space="0" w:color="auto"/>
                <w:right w:val="none" w:sz="0" w:space="0" w:color="auto"/>
              </w:divBdr>
              <w:divsChild>
                <w:div w:id="1989478427">
                  <w:marLeft w:val="0"/>
                  <w:marRight w:val="0"/>
                  <w:marTop w:val="0"/>
                  <w:marBottom w:val="0"/>
                  <w:divBdr>
                    <w:top w:val="none" w:sz="0" w:space="0" w:color="auto"/>
                    <w:left w:val="none" w:sz="0" w:space="0" w:color="auto"/>
                    <w:bottom w:val="none" w:sz="0" w:space="0" w:color="auto"/>
                    <w:right w:val="none" w:sz="0" w:space="0" w:color="auto"/>
                  </w:divBdr>
                </w:div>
              </w:divsChild>
            </w:div>
            <w:div w:id="1461387800">
              <w:marLeft w:val="0"/>
              <w:marRight w:val="0"/>
              <w:marTop w:val="0"/>
              <w:marBottom w:val="0"/>
              <w:divBdr>
                <w:top w:val="none" w:sz="0" w:space="0" w:color="auto"/>
                <w:left w:val="none" w:sz="0" w:space="0" w:color="auto"/>
                <w:bottom w:val="none" w:sz="0" w:space="0" w:color="auto"/>
                <w:right w:val="none" w:sz="0" w:space="0" w:color="auto"/>
              </w:divBdr>
            </w:div>
          </w:divsChild>
        </w:div>
        <w:div w:id="1129397107">
          <w:marLeft w:val="0"/>
          <w:marRight w:val="0"/>
          <w:marTop w:val="0"/>
          <w:marBottom w:val="0"/>
          <w:divBdr>
            <w:top w:val="none" w:sz="0" w:space="0" w:color="auto"/>
            <w:left w:val="none" w:sz="0" w:space="0" w:color="auto"/>
            <w:bottom w:val="none" w:sz="0" w:space="0" w:color="auto"/>
            <w:right w:val="none" w:sz="0" w:space="0" w:color="auto"/>
          </w:divBdr>
          <w:divsChild>
            <w:div w:id="327056872">
              <w:marLeft w:val="0"/>
              <w:marRight w:val="0"/>
              <w:marTop w:val="0"/>
              <w:marBottom w:val="0"/>
              <w:divBdr>
                <w:top w:val="none" w:sz="0" w:space="0" w:color="auto"/>
                <w:left w:val="none" w:sz="0" w:space="0" w:color="auto"/>
                <w:bottom w:val="none" w:sz="0" w:space="0" w:color="auto"/>
                <w:right w:val="none" w:sz="0" w:space="0" w:color="auto"/>
              </w:divBdr>
              <w:divsChild>
                <w:div w:id="455414899">
                  <w:marLeft w:val="0"/>
                  <w:marRight w:val="0"/>
                  <w:marTop w:val="0"/>
                  <w:marBottom w:val="0"/>
                  <w:divBdr>
                    <w:top w:val="none" w:sz="0" w:space="0" w:color="auto"/>
                    <w:left w:val="none" w:sz="0" w:space="0" w:color="auto"/>
                    <w:bottom w:val="none" w:sz="0" w:space="0" w:color="auto"/>
                    <w:right w:val="none" w:sz="0" w:space="0" w:color="auto"/>
                  </w:divBdr>
                </w:div>
              </w:divsChild>
            </w:div>
            <w:div w:id="168558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67665">
      <w:bodyDiv w:val="1"/>
      <w:marLeft w:val="0"/>
      <w:marRight w:val="0"/>
      <w:marTop w:val="0"/>
      <w:marBottom w:val="0"/>
      <w:divBdr>
        <w:top w:val="none" w:sz="0" w:space="0" w:color="auto"/>
        <w:left w:val="none" w:sz="0" w:space="0" w:color="auto"/>
        <w:bottom w:val="none" w:sz="0" w:space="0" w:color="auto"/>
        <w:right w:val="none" w:sz="0" w:space="0" w:color="auto"/>
      </w:divBdr>
    </w:div>
    <w:div w:id="1310206141">
      <w:bodyDiv w:val="1"/>
      <w:marLeft w:val="0"/>
      <w:marRight w:val="0"/>
      <w:marTop w:val="0"/>
      <w:marBottom w:val="0"/>
      <w:divBdr>
        <w:top w:val="none" w:sz="0" w:space="0" w:color="auto"/>
        <w:left w:val="none" w:sz="0" w:space="0" w:color="auto"/>
        <w:bottom w:val="none" w:sz="0" w:space="0" w:color="auto"/>
        <w:right w:val="none" w:sz="0" w:space="0" w:color="auto"/>
      </w:divBdr>
      <w:divsChild>
        <w:div w:id="1177037836">
          <w:marLeft w:val="600"/>
          <w:marRight w:val="0"/>
          <w:marTop w:val="0"/>
          <w:marBottom w:val="0"/>
          <w:divBdr>
            <w:top w:val="none" w:sz="0" w:space="0" w:color="auto"/>
            <w:left w:val="none" w:sz="0" w:space="0" w:color="auto"/>
            <w:bottom w:val="none" w:sz="0" w:space="0" w:color="auto"/>
            <w:right w:val="none" w:sz="0" w:space="0" w:color="auto"/>
          </w:divBdr>
        </w:div>
        <w:div w:id="1639603926">
          <w:marLeft w:val="600"/>
          <w:marRight w:val="0"/>
          <w:marTop w:val="0"/>
          <w:marBottom w:val="0"/>
          <w:divBdr>
            <w:top w:val="none" w:sz="0" w:space="0" w:color="auto"/>
            <w:left w:val="none" w:sz="0" w:space="0" w:color="auto"/>
            <w:bottom w:val="none" w:sz="0" w:space="0" w:color="auto"/>
            <w:right w:val="none" w:sz="0" w:space="0" w:color="auto"/>
          </w:divBdr>
        </w:div>
      </w:divsChild>
    </w:div>
    <w:div w:id="1344819097">
      <w:bodyDiv w:val="1"/>
      <w:marLeft w:val="0"/>
      <w:marRight w:val="0"/>
      <w:marTop w:val="0"/>
      <w:marBottom w:val="0"/>
      <w:divBdr>
        <w:top w:val="none" w:sz="0" w:space="0" w:color="auto"/>
        <w:left w:val="none" w:sz="0" w:space="0" w:color="auto"/>
        <w:bottom w:val="none" w:sz="0" w:space="0" w:color="auto"/>
        <w:right w:val="none" w:sz="0" w:space="0" w:color="auto"/>
      </w:divBdr>
    </w:div>
    <w:div w:id="1579753093">
      <w:bodyDiv w:val="1"/>
      <w:marLeft w:val="0"/>
      <w:marRight w:val="0"/>
      <w:marTop w:val="0"/>
      <w:marBottom w:val="0"/>
      <w:divBdr>
        <w:top w:val="none" w:sz="0" w:space="0" w:color="auto"/>
        <w:left w:val="none" w:sz="0" w:space="0" w:color="auto"/>
        <w:bottom w:val="none" w:sz="0" w:space="0" w:color="auto"/>
        <w:right w:val="none" w:sz="0" w:space="0" w:color="auto"/>
      </w:divBdr>
      <w:divsChild>
        <w:div w:id="316888302">
          <w:marLeft w:val="0"/>
          <w:marRight w:val="0"/>
          <w:marTop w:val="0"/>
          <w:marBottom w:val="0"/>
          <w:divBdr>
            <w:top w:val="none" w:sz="0" w:space="0" w:color="auto"/>
            <w:left w:val="none" w:sz="0" w:space="0" w:color="auto"/>
            <w:bottom w:val="none" w:sz="0" w:space="0" w:color="auto"/>
            <w:right w:val="none" w:sz="0" w:space="0" w:color="auto"/>
          </w:divBdr>
          <w:divsChild>
            <w:div w:id="1849639544">
              <w:marLeft w:val="0"/>
              <w:marRight w:val="0"/>
              <w:marTop w:val="0"/>
              <w:marBottom w:val="0"/>
              <w:divBdr>
                <w:top w:val="none" w:sz="0" w:space="0" w:color="auto"/>
                <w:left w:val="none" w:sz="0" w:space="0" w:color="auto"/>
                <w:bottom w:val="none" w:sz="0" w:space="0" w:color="auto"/>
                <w:right w:val="none" w:sz="0" w:space="0" w:color="auto"/>
              </w:divBdr>
              <w:divsChild>
                <w:div w:id="296566704">
                  <w:marLeft w:val="0"/>
                  <w:marRight w:val="0"/>
                  <w:marTop w:val="0"/>
                  <w:marBottom w:val="0"/>
                  <w:divBdr>
                    <w:top w:val="none" w:sz="0" w:space="0" w:color="auto"/>
                    <w:left w:val="none" w:sz="0" w:space="0" w:color="auto"/>
                    <w:bottom w:val="none" w:sz="0" w:space="0" w:color="auto"/>
                    <w:right w:val="none" w:sz="0" w:space="0" w:color="auto"/>
                  </w:divBdr>
                </w:div>
              </w:divsChild>
            </w:div>
            <w:div w:id="113253588">
              <w:marLeft w:val="0"/>
              <w:marRight w:val="0"/>
              <w:marTop w:val="0"/>
              <w:marBottom w:val="0"/>
              <w:divBdr>
                <w:top w:val="none" w:sz="0" w:space="0" w:color="auto"/>
                <w:left w:val="none" w:sz="0" w:space="0" w:color="auto"/>
                <w:bottom w:val="none" w:sz="0" w:space="0" w:color="auto"/>
                <w:right w:val="none" w:sz="0" w:space="0" w:color="auto"/>
              </w:divBdr>
            </w:div>
          </w:divsChild>
        </w:div>
        <w:div w:id="758673914">
          <w:marLeft w:val="0"/>
          <w:marRight w:val="0"/>
          <w:marTop w:val="0"/>
          <w:marBottom w:val="0"/>
          <w:divBdr>
            <w:top w:val="none" w:sz="0" w:space="0" w:color="auto"/>
            <w:left w:val="none" w:sz="0" w:space="0" w:color="auto"/>
            <w:bottom w:val="none" w:sz="0" w:space="0" w:color="auto"/>
            <w:right w:val="none" w:sz="0" w:space="0" w:color="auto"/>
          </w:divBdr>
          <w:divsChild>
            <w:div w:id="322007054">
              <w:marLeft w:val="0"/>
              <w:marRight w:val="0"/>
              <w:marTop w:val="0"/>
              <w:marBottom w:val="0"/>
              <w:divBdr>
                <w:top w:val="none" w:sz="0" w:space="0" w:color="auto"/>
                <w:left w:val="none" w:sz="0" w:space="0" w:color="auto"/>
                <w:bottom w:val="none" w:sz="0" w:space="0" w:color="auto"/>
                <w:right w:val="none" w:sz="0" w:space="0" w:color="auto"/>
              </w:divBdr>
              <w:divsChild>
                <w:div w:id="798037981">
                  <w:marLeft w:val="0"/>
                  <w:marRight w:val="0"/>
                  <w:marTop w:val="0"/>
                  <w:marBottom w:val="0"/>
                  <w:divBdr>
                    <w:top w:val="none" w:sz="0" w:space="0" w:color="auto"/>
                    <w:left w:val="none" w:sz="0" w:space="0" w:color="auto"/>
                    <w:bottom w:val="none" w:sz="0" w:space="0" w:color="auto"/>
                    <w:right w:val="none" w:sz="0" w:space="0" w:color="auto"/>
                  </w:divBdr>
                </w:div>
              </w:divsChild>
            </w:div>
            <w:div w:id="1973096614">
              <w:marLeft w:val="0"/>
              <w:marRight w:val="0"/>
              <w:marTop w:val="0"/>
              <w:marBottom w:val="0"/>
              <w:divBdr>
                <w:top w:val="none" w:sz="0" w:space="0" w:color="auto"/>
                <w:left w:val="none" w:sz="0" w:space="0" w:color="auto"/>
                <w:bottom w:val="none" w:sz="0" w:space="0" w:color="auto"/>
                <w:right w:val="none" w:sz="0" w:space="0" w:color="auto"/>
              </w:divBdr>
            </w:div>
          </w:divsChild>
        </w:div>
        <w:div w:id="528035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005083">
      <w:bodyDiv w:val="1"/>
      <w:marLeft w:val="0"/>
      <w:marRight w:val="0"/>
      <w:marTop w:val="0"/>
      <w:marBottom w:val="0"/>
      <w:divBdr>
        <w:top w:val="none" w:sz="0" w:space="0" w:color="auto"/>
        <w:left w:val="none" w:sz="0" w:space="0" w:color="auto"/>
        <w:bottom w:val="none" w:sz="0" w:space="0" w:color="auto"/>
        <w:right w:val="none" w:sz="0" w:space="0" w:color="auto"/>
      </w:divBdr>
    </w:div>
    <w:div w:id="1703245029">
      <w:bodyDiv w:val="1"/>
      <w:marLeft w:val="0"/>
      <w:marRight w:val="0"/>
      <w:marTop w:val="0"/>
      <w:marBottom w:val="0"/>
      <w:divBdr>
        <w:top w:val="none" w:sz="0" w:space="0" w:color="auto"/>
        <w:left w:val="none" w:sz="0" w:space="0" w:color="auto"/>
        <w:bottom w:val="none" w:sz="0" w:space="0" w:color="auto"/>
        <w:right w:val="none" w:sz="0" w:space="0" w:color="auto"/>
      </w:divBdr>
    </w:div>
    <w:div w:id="1731461779">
      <w:bodyDiv w:val="1"/>
      <w:marLeft w:val="0"/>
      <w:marRight w:val="0"/>
      <w:marTop w:val="0"/>
      <w:marBottom w:val="0"/>
      <w:divBdr>
        <w:top w:val="none" w:sz="0" w:space="0" w:color="auto"/>
        <w:left w:val="none" w:sz="0" w:space="0" w:color="auto"/>
        <w:bottom w:val="none" w:sz="0" w:space="0" w:color="auto"/>
        <w:right w:val="none" w:sz="0" w:space="0" w:color="auto"/>
      </w:divBdr>
    </w:div>
    <w:div w:id="1772242776">
      <w:bodyDiv w:val="1"/>
      <w:marLeft w:val="0"/>
      <w:marRight w:val="0"/>
      <w:marTop w:val="0"/>
      <w:marBottom w:val="0"/>
      <w:divBdr>
        <w:top w:val="none" w:sz="0" w:space="0" w:color="auto"/>
        <w:left w:val="none" w:sz="0" w:space="0" w:color="auto"/>
        <w:bottom w:val="none" w:sz="0" w:space="0" w:color="auto"/>
        <w:right w:val="none" w:sz="0" w:space="0" w:color="auto"/>
      </w:divBdr>
    </w:div>
    <w:div w:id="1807310887">
      <w:bodyDiv w:val="1"/>
      <w:marLeft w:val="0"/>
      <w:marRight w:val="0"/>
      <w:marTop w:val="0"/>
      <w:marBottom w:val="0"/>
      <w:divBdr>
        <w:top w:val="none" w:sz="0" w:space="0" w:color="auto"/>
        <w:left w:val="none" w:sz="0" w:space="0" w:color="auto"/>
        <w:bottom w:val="none" w:sz="0" w:space="0" w:color="auto"/>
        <w:right w:val="none" w:sz="0" w:space="0" w:color="auto"/>
      </w:divBdr>
    </w:div>
    <w:div w:id="1838836721">
      <w:bodyDiv w:val="1"/>
      <w:marLeft w:val="0"/>
      <w:marRight w:val="0"/>
      <w:marTop w:val="0"/>
      <w:marBottom w:val="0"/>
      <w:divBdr>
        <w:top w:val="none" w:sz="0" w:space="0" w:color="auto"/>
        <w:left w:val="none" w:sz="0" w:space="0" w:color="auto"/>
        <w:bottom w:val="none" w:sz="0" w:space="0" w:color="auto"/>
        <w:right w:val="none" w:sz="0" w:space="0" w:color="auto"/>
      </w:divBdr>
      <w:divsChild>
        <w:div w:id="2113275804">
          <w:marLeft w:val="0"/>
          <w:marRight w:val="0"/>
          <w:marTop w:val="0"/>
          <w:marBottom w:val="0"/>
          <w:divBdr>
            <w:top w:val="none" w:sz="0" w:space="0" w:color="auto"/>
            <w:left w:val="none" w:sz="0" w:space="0" w:color="auto"/>
            <w:bottom w:val="none" w:sz="0" w:space="0" w:color="auto"/>
            <w:right w:val="none" w:sz="0" w:space="0" w:color="auto"/>
          </w:divBdr>
          <w:divsChild>
            <w:div w:id="19539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57130">
      <w:bodyDiv w:val="1"/>
      <w:marLeft w:val="0"/>
      <w:marRight w:val="0"/>
      <w:marTop w:val="0"/>
      <w:marBottom w:val="0"/>
      <w:divBdr>
        <w:top w:val="none" w:sz="0" w:space="0" w:color="auto"/>
        <w:left w:val="none" w:sz="0" w:space="0" w:color="auto"/>
        <w:bottom w:val="none" w:sz="0" w:space="0" w:color="auto"/>
        <w:right w:val="none" w:sz="0" w:space="0" w:color="auto"/>
      </w:divBdr>
    </w:div>
    <w:div w:id="1920747269">
      <w:bodyDiv w:val="1"/>
      <w:marLeft w:val="0"/>
      <w:marRight w:val="0"/>
      <w:marTop w:val="0"/>
      <w:marBottom w:val="0"/>
      <w:divBdr>
        <w:top w:val="none" w:sz="0" w:space="0" w:color="auto"/>
        <w:left w:val="none" w:sz="0" w:space="0" w:color="auto"/>
        <w:bottom w:val="none" w:sz="0" w:space="0" w:color="auto"/>
        <w:right w:val="none" w:sz="0" w:space="0" w:color="auto"/>
      </w:divBdr>
    </w:div>
    <w:div w:id="1945189207">
      <w:bodyDiv w:val="1"/>
      <w:marLeft w:val="0"/>
      <w:marRight w:val="0"/>
      <w:marTop w:val="0"/>
      <w:marBottom w:val="0"/>
      <w:divBdr>
        <w:top w:val="none" w:sz="0" w:space="0" w:color="auto"/>
        <w:left w:val="none" w:sz="0" w:space="0" w:color="auto"/>
        <w:bottom w:val="none" w:sz="0" w:space="0" w:color="auto"/>
        <w:right w:val="none" w:sz="0" w:space="0" w:color="auto"/>
      </w:divBdr>
    </w:div>
    <w:div w:id="1957061435">
      <w:bodyDiv w:val="1"/>
      <w:marLeft w:val="0"/>
      <w:marRight w:val="0"/>
      <w:marTop w:val="0"/>
      <w:marBottom w:val="0"/>
      <w:divBdr>
        <w:top w:val="none" w:sz="0" w:space="0" w:color="auto"/>
        <w:left w:val="none" w:sz="0" w:space="0" w:color="auto"/>
        <w:bottom w:val="none" w:sz="0" w:space="0" w:color="auto"/>
        <w:right w:val="none" w:sz="0" w:space="0" w:color="auto"/>
      </w:divBdr>
    </w:div>
    <w:div w:id="2106804723">
      <w:bodyDiv w:val="1"/>
      <w:marLeft w:val="0"/>
      <w:marRight w:val="0"/>
      <w:marTop w:val="0"/>
      <w:marBottom w:val="0"/>
      <w:divBdr>
        <w:top w:val="none" w:sz="0" w:space="0" w:color="auto"/>
        <w:left w:val="none" w:sz="0" w:space="0" w:color="auto"/>
        <w:bottom w:val="none" w:sz="0" w:space="0" w:color="auto"/>
        <w:right w:val="none" w:sz="0" w:space="0" w:color="auto"/>
      </w:divBdr>
      <w:divsChild>
        <w:div w:id="1507012460">
          <w:marLeft w:val="0"/>
          <w:marRight w:val="0"/>
          <w:marTop w:val="0"/>
          <w:marBottom w:val="0"/>
          <w:divBdr>
            <w:top w:val="none" w:sz="0" w:space="0" w:color="auto"/>
            <w:left w:val="none" w:sz="0" w:space="0" w:color="auto"/>
            <w:bottom w:val="none" w:sz="0" w:space="0" w:color="auto"/>
            <w:right w:val="none" w:sz="0" w:space="0" w:color="auto"/>
          </w:divBdr>
          <w:divsChild>
            <w:div w:id="1422291798">
              <w:marLeft w:val="0"/>
              <w:marRight w:val="0"/>
              <w:marTop w:val="0"/>
              <w:marBottom w:val="0"/>
              <w:divBdr>
                <w:top w:val="none" w:sz="0" w:space="0" w:color="auto"/>
                <w:left w:val="none" w:sz="0" w:space="0" w:color="auto"/>
                <w:bottom w:val="none" w:sz="0" w:space="0" w:color="auto"/>
                <w:right w:val="none" w:sz="0" w:space="0" w:color="auto"/>
              </w:divBdr>
              <w:divsChild>
                <w:div w:id="576792774">
                  <w:marLeft w:val="0"/>
                  <w:marRight w:val="0"/>
                  <w:marTop w:val="0"/>
                  <w:marBottom w:val="0"/>
                  <w:divBdr>
                    <w:top w:val="none" w:sz="0" w:space="0" w:color="auto"/>
                    <w:left w:val="none" w:sz="0" w:space="0" w:color="auto"/>
                    <w:bottom w:val="none" w:sz="0" w:space="0" w:color="auto"/>
                    <w:right w:val="none" w:sz="0" w:space="0" w:color="auto"/>
                  </w:divBdr>
                </w:div>
              </w:divsChild>
            </w:div>
            <w:div w:id="1739205944">
              <w:marLeft w:val="0"/>
              <w:marRight w:val="0"/>
              <w:marTop w:val="0"/>
              <w:marBottom w:val="0"/>
              <w:divBdr>
                <w:top w:val="none" w:sz="0" w:space="0" w:color="auto"/>
                <w:left w:val="none" w:sz="0" w:space="0" w:color="auto"/>
                <w:bottom w:val="none" w:sz="0" w:space="0" w:color="auto"/>
                <w:right w:val="none" w:sz="0" w:space="0" w:color="auto"/>
              </w:divBdr>
            </w:div>
          </w:divsChild>
        </w:div>
        <w:div w:id="1387216340">
          <w:marLeft w:val="0"/>
          <w:marRight w:val="0"/>
          <w:marTop w:val="0"/>
          <w:marBottom w:val="0"/>
          <w:divBdr>
            <w:top w:val="none" w:sz="0" w:space="0" w:color="auto"/>
            <w:left w:val="none" w:sz="0" w:space="0" w:color="auto"/>
            <w:bottom w:val="none" w:sz="0" w:space="0" w:color="auto"/>
            <w:right w:val="none" w:sz="0" w:space="0" w:color="auto"/>
          </w:divBdr>
          <w:divsChild>
            <w:div w:id="1312100950">
              <w:marLeft w:val="0"/>
              <w:marRight w:val="0"/>
              <w:marTop w:val="0"/>
              <w:marBottom w:val="0"/>
              <w:divBdr>
                <w:top w:val="none" w:sz="0" w:space="0" w:color="auto"/>
                <w:left w:val="none" w:sz="0" w:space="0" w:color="auto"/>
                <w:bottom w:val="none" w:sz="0" w:space="0" w:color="auto"/>
                <w:right w:val="none" w:sz="0" w:space="0" w:color="auto"/>
              </w:divBdr>
              <w:divsChild>
                <w:div w:id="1598174547">
                  <w:marLeft w:val="0"/>
                  <w:marRight w:val="0"/>
                  <w:marTop w:val="0"/>
                  <w:marBottom w:val="0"/>
                  <w:divBdr>
                    <w:top w:val="none" w:sz="0" w:space="0" w:color="auto"/>
                    <w:left w:val="none" w:sz="0" w:space="0" w:color="auto"/>
                    <w:bottom w:val="none" w:sz="0" w:space="0" w:color="auto"/>
                    <w:right w:val="none" w:sz="0" w:space="0" w:color="auto"/>
                  </w:divBdr>
                </w:div>
              </w:divsChild>
            </w:div>
            <w:div w:id="2300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docs.github.com/fr/get-started/using-git/pushing-commits-to-a-remote-repository"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ode.visualstudio.com/"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hyperlink" Target="https://fr.wikipedia.org/wiki/Markdown" TargetMode="External"/><Relationship Id="rId22" Type="http://schemas.openxmlformats.org/officeDocument/2006/relationships/image" Target="media/image12.png"/><Relationship Id="rId27" Type="http://schemas.openxmlformats.org/officeDocument/2006/relationships/hyperlink" Target="https://github.com/github/renaming"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hyperlink" Target="https://github.com/joi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git-scm.com/doc"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7.svg"/></Relationships>
</file>

<file path=word/_rels/footnotes.xml.rels><?xml version="1.0" encoding="UTF-8" standalone="yes"?>
<Relationships xmlns="http://schemas.openxmlformats.org/package/2006/relationships"><Relationship Id="rId1" Type="http://schemas.openxmlformats.org/officeDocument/2006/relationships/hyperlink" Target="https://blog.freelancerepublik.com/git-commandes-indispensables-developpeur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hyperlink" Target="https://github.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C0BE7B679514C0EB9AE8040989C8ADE"/>
        <w:category>
          <w:name w:val="Général"/>
          <w:gallery w:val="placeholder"/>
        </w:category>
        <w:types>
          <w:type w:val="bbPlcHdr"/>
        </w:types>
        <w:behaviors>
          <w:behavior w:val="content"/>
        </w:behaviors>
        <w:guid w:val="{3442EF0D-93D7-465C-BBBF-E66A9844CDC6}"/>
      </w:docPartPr>
      <w:docPartBody>
        <w:p w:rsidR="00617AFE" w:rsidRDefault="008316F9">
          <w:r w:rsidRPr="00C662DE">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6F9"/>
    <w:rsid w:val="00032526"/>
    <w:rsid w:val="00072BEF"/>
    <w:rsid w:val="00075791"/>
    <w:rsid w:val="000F15F2"/>
    <w:rsid w:val="00106C4E"/>
    <w:rsid w:val="001A20ED"/>
    <w:rsid w:val="001A24E4"/>
    <w:rsid w:val="00221743"/>
    <w:rsid w:val="00294979"/>
    <w:rsid w:val="002E2CF1"/>
    <w:rsid w:val="003952C8"/>
    <w:rsid w:val="00400EBA"/>
    <w:rsid w:val="0042010F"/>
    <w:rsid w:val="00474245"/>
    <w:rsid w:val="00484555"/>
    <w:rsid w:val="004B4C80"/>
    <w:rsid w:val="005B7B99"/>
    <w:rsid w:val="005C229E"/>
    <w:rsid w:val="00600D9F"/>
    <w:rsid w:val="006162BF"/>
    <w:rsid w:val="00617AFE"/>
    <w:rsid w:val="00664C60"/>
    <w:rsid w:val="006B6EBD"/>
    <w:rsid w:val="0071521D"/>
    <w:rsid w:val="007C7D0A"/>
    <w:rsid w:val="008316F9"/>
    <w:rsid w:val="00836A9F"/>
    <w:rsid w:val="00862CE1"/>
    <w:rsid w:val="00875329"/>
    <w:rsid w:val="008B6018"/>
    <w:rsid w:val="008F29DB"/>
    <w:rsid w:val="008F3455"/>
    <w:rsid w:val="00905B32"/>
    <w:rsid w:val="009161F5"/>
    <w:rsid w:val="009B289D"/>
    <w:rsid w:val="00A13F3D"/>
    <w:rsid w:val="00A249F7"/>
    <w:rsid w:val="00A25F3C"/>
    <w:rsid w:val="00A42907"/>
    <w:rsid w:val="00A9671D"/>
    <w:rsid w:val="00AF2B28"/>
    <w:rsid w:val="00B15C62"/>
    <w:rsid w:val="00B30556"/>
    <w:rsid w:val="00B51D32"/>
    <w:rsid w:val="00B831F1"/>
    <w:rsid w:val="00C12E67"/>
    <w:rsid w:val="00C470CF"/>
    <w:rsid w:val="00D17EF5"/>
    <w:rsid w:val="00D95C86"/>
    <w:rsid w:val="00DE5787"/>
    <w:rsid w:val="00DF2F01"/>
    <w:rsid w:val="00EB4DE5"/>
    <w:rsid w:val="00ED210F"/>
    <w:rsid w:val="00EE7550"/>
    <w:rsid w:val="00EF58B3"/>
    <w:rsid w:val="00F361FA"/>
    <w:rsid w:val="00F529AA"/>
    <w:rsid w:val="00F66567"/>
    <w:rsid w:val="00F72DC1"/>
    <w:rsid w:val="00F828C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6F9"/>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316F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4</TotalTime>
  <Pages>15</Pages>
  <Words>2379</Words>
  <Characters>13085</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Créer un repository avec GIT et GITHUB</vt:lpstr>
    </vt:vector>
  </TitlesOfParts>
  <Company/>
  <LinksUpToDate>false</LinksUpToDate>
  <CharactersWithSpaces>15434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Créer un repository avec GIT et GITHUB</dc:title>
  <dc:subject>CRUD VBA Excel</dc:subject>
  <dc:creator>Djamel CHABANE</dc:creator>
  <cp:keywords/>
  <dc:description>CRUD VBA Excel</dc:description>
  <cp:lastModifiedBy>Djamel CHABANE</cp:lastModifiedBy>
  <cp:revision>3</cp:revision>
  <cp:lastPrinted>2024-12-04T17:32:00Z</cp:lastPrinted>
  <dcterms:created xsi:type="dcterms:W3CDTF">2024-12-04T17:32:00Z</dcterms:created>
  <dcterms:modified xsi:type="dcterms:W3CDTF">2024-12-04T17:35:00Z</dcterms:modified>
</cp:coreProperties>
</file>